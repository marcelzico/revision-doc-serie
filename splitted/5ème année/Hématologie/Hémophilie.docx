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A633" w14:textId="420E3873" w:rsidR="001A52F2" w:rsidRDefault="002103BD" w:rsidP="00AB7A24">
      <w:pPr>
        <w:pStyle w:val="Titre"/>
      </w:pPr>
      <w:r>
        <w:t>Hemophilie</w:t>
      </w:r>
      <w:r w:rsidR="004A28FB">
        <w:t xml:space="preserve"> </w:t>
      </w:r>
      <w:r w:rsidR="004A28FB">
        <w:t xml:space="preserve"> (QE)</w:t>
      </w:r>
    </w:p>
    <w:p w14:paraId="3877E3F8" w14:textId="77777777" w:rsidR="00B43D48" w:rsidRPr="00B43D48" w:rsidRDefault="00B43D48" w:rsidP="00B43D48">
      <w:pPr>
        <w:jc w:val="right"/>
      </w:pPr>
    </w:p>
    <w:p w14:paraId="6A717B15" w14:textId="77777777" w:rsidR="00AB7A24" w:rsidRDefault="002103BD" w:rsidP="00AB7A24">
      <w:pPr>
        <w:pStyle w:val="Titre1"/>
      </w:pPr>
      <w:r>
        <w:t>Définition :</w:t>
      </w:r>
    </w:p>
    <w:p w14:paraId="1E8BB43D" w14:textId="77777777" w:rsidR="002103BD" w:rsidRPr="00160F58" w:rsidRDefault="002103BD" w:rsidP="002103BD">
      <w:pPr>
        <w:pStyle w:val="Paragraphedeliste"/>
        <w:numPr>
          <w:ilvl w:val="0"/>
          <w:numId w:val="1"/>
        </w:numPr>
        <w:rPr>
          <w:b/>
          <w:bCs/>
        </w:rPr>
      </w:pPr>
      <w:r w:rsidRPr="00160F58">
        <w:rPr>
          <w:b/>
          <w:bCs/>
        </w:rPr>
        <w:t xml:space="preserve">Maladie </w:t>
      </w:r>
      <w:r w:rsidR="005C60AF" w:rsidRPr="00160F58">
        <w:rPr>
          <w:b/>
          <w:bCs/>
        </w:rPr>
        <w:t>hémorragique</w:t>
      </w:r>
    </w:p>
    <w:p w14:paraId="708E594E" w14:textId="77777777" w:rsidR="002103BD" w:rsidRDefault="002103BD" w:rsidP="002103BD">
      <w:pPr>
        <w:pStyle w:val="Paragraphedeliste"/>
        <w:numPr>
          <w:ilvl w:val="0"/>
          <w:numId w:val="1"/>
        </w:numPr>
      </w:pPr>
      <w:r>
        <w:t>Coagulopathie</w:t>
      </w:r>
    </w:p>
    <w:p w14:paraId="2004FAAD" w14:textId="77777777" w:rsidR="002103BD" w:rsidRPr="00160F58" w:rsidRDefault="002103BD" w:rsidP="002103BD">
      <w:pPr>
        <w:pStyle w:val="Paragraphedeliste"/>
        <w:numPr>
          <w:ilvl w:val="0"/>
          <w:numId w:val="1"/>
        </w:numPr>
        <w:rPr>
          <w:b/>
          <w:bCs/>
        </w:rPr>
      </w:pPr>
      <w:r w:rsidRPr="00160F58">
        <w:rPr>
          <w:b/>
          <w:bCs/>
        </w:rPr>
        <w:t xml:space="preserve">Déficit en : </w:t>
      </w:r>
    </w:p>
    <w:p w14:paraId="7A1183B4" w14:textId="77777777" w:rsidR="002103BD" w:rsidRDefault="002103BD" w:rsidP="002103BD">
      <w:pPr>
        <w:pStyle w:val="Paragraphedeliste"/>
        <w:numPr>
          <w:ilvl w:val="1"/>
          <w:numId w:val="1"/>
        </w:numPr>
      </w:pPr>
      <w:r>
        <w:t xml:space="preserve">Facteur VIII (hémophilie A) </w:t>
      </w:r>
    </w:p>
    <w:p w14:paraId="0CF68DD3" w14:textId="77777777" w:rsidR="002103BD" w:rsidRDefault="002103BD" w:rsidP="002103BD">
      <w:pPr>
        <w:pStyle w:val="Paragraphedeliste"/>
        <w:numPr>
          <w:ilvl w:val="1"/>
          <w:numId w:val="1"/>
        </w:numPr>
      </w:pPr>
      <w:r>
        <w:t xml:space="preserve">Facteur IX (hémophilie B) </w:t>
      </w:r>
    </w:p>
    <w:p w14:paraId="69AB8DD3" w14:textId="77777777" w:rsidR="002103BD" w:rsidRPr="00160F58" w:rsidRDefault="002103BD" w:rsidP="002103BD">
      <w:pPr>
        <w:pStyle w:val="Paragraphedeliste"/>
        <w:numPr>
          <w:ilvl w:val="0"/>
          <w:numId w:val="1"/>
        </w:numPr>
        <w:rPr>
          <w:b/>
          <w:bCs/>
        </w:rPr>
      </w:pPr>
      <w:r w:rsidRPr="00160F58">
        <w:rPr>
          <w:b/>
          <w:bCs/>
        </w:rPr>
        <w:t xml:space="preserve">Congénitale </w:t>
      </w:r>
    </w:p>
    <w:p w14:paraId="756CBE00" w14:textId="77777777" w:rsidR="002103BD" w:rsidRDefault="002103BD" w:rsidP="002103BD">
      <w:pPr>
        <w:pStyle w:val="Paragraphedeliste"/>
        <w:numPr>
          <w:ilvl w:val="0"/>
          <w:numId w:val="1"/>
        </w:numPr>
      </w:pPr>
      <w:r>
        <w:t xml:space="preserve">Transmission génétique </w:t>
      </w:r>
      <w:r w:rsidR="00160F58">
        <w:t>récessive</w:t>
      </w:r>
      <w:r>
        <w:t xml:space="preserve"> liée au chromosome X (/mère au fils) </w:t>
      </w:r>
    </w:p>
    <w:p w14:paraId="67C20AD9" w14:textId="77777777" w:rsidR="002103BD" w:rsidRDefault="002103BD" w:rsidP="0003694F">
      <w:pPr>
        <w:pStyle w:val="Titre1"/>
      </w:pPr>
      <w:r>
        <w:t>Epidémiologie :</w:t>
      </w:r>
    </w:p>
    <w:p w14:paraId="1A27029F" w14:textId="77777777" w:rsidR="002103BD" w:rsidRPr="00160F58" w:rsidRDefault="002103BD" w:rsidP="002103BD">
      <w:pPr>
        <w:pStyle w:val="Paragraphedeliste"/>
        <w:numPr>
          <w:ilvl w:val="0"/>
          <w:numId w:val="1"/>
        </w:numPr>
        <w:rPr>
          <w:b/>
          <w:bCs/>
        </w:rPr>
      </w:pPr>
      <w:r w:rsidRPr="00160F58">
        <w:rPr>
          <w:b/>
          <w:bCs/>
        </w:rPr>
        <w:t xml:space="preserve">Partout dans le monde </w:t>
      </w:r>
    </w:p>
    <w:p w14:paraId="659C54CB" w14:textId="77777777" w:rsidR="002103BD" w:rsidRDefault="00071068" w:rsidP="002103BD">
      <w:pPr>
        <w:pStyle w:val="Paragraphedeliste"/>
        <w:numPr>
          <w:ilvl w:val="1"/>
          <w:numId w:val="1"/>
        </w:numPr>
      </w:pPr>
      <w:r>
        <w:t>Hémophilie</w:t>
      </w:r>
      <w:r w:rsidR="002103BD">
        <w:t xml:space="preserve"> </w:t>
      </w:r>
      <w:r>
        <w:t xml:space="preserve">A </w:t>
      </w:r>
      <w:r w:rsidR="002103BD">
        <w:t>85%</w:t>
      </w:r>
    </w:p>
    <w:p w14:paraId="396DD114" w14:textId="77777777" w:rsidR="002103BD" w:rsidRDefault="00071068" w:rsidP="002103BD">
      <w:pPr>
        <w:pStyle w:val="Paragraphedeliste"/>
        <w:numPr>
          <w:ilvl w:val="1"/>
          <w:numId w:val="1"/>
        </w:numPr>
      </w:pPr>
      <w:r>
        <w:t>Hémophilie B</w:t>
      </w:r>
      <w:r w:rsidR="002103BD">
        <w:t xml:space="preserve"> 15%</w:t>
      </w:r>
    </w:p>
    <w:p w14:paraId="44FAC43B" w14:textId="77777777" w:rsidR="002103BD" w:rsidRDefault="002103BD" w:rsidP="002103BD">
      <w:pPr>
        <w:pStyle w:val="Paragraphedeliste"/>
        <w:numPr>
          <w:ilvl w:val="0"/>
          <w:numId w:val="1"/>
        </w:numPr>
      </w:pPr>
      <w:r w:rsidRPr="00160F58">
        <w:rPr>
          <w:b/>
          <w:bCs/>
        </w:rPr>
        <w:t xml:space="preserve">À Madagascar : </w:t>
      </w:r>
      <w:r w:rsidR="00293AA7">
        <w:t>hémophile</w:t>
      </w:r>
      <w:r>
        <w:t xml:space="preserve"> A 55%, </w:t>
      </w:r>
      <w:proofErr w:type="gramStart"/>
      <w:r w:rsidR="00293AA7">
        <w:t xml:space="preserve">hémophile </w:t>
      </w:r>
      <w:r>
        <w:t xml:space="preserve"> B</w:t>
      </w:r>
      <w:proofErr w:type="gramEnd"/>
      <w:r>
        <w:t xml:space="preserve"> 45%</w:t>
      </w:r>
    </w:p>
    <w:p w14:paraId="6346EEB6" w14:textId="77777777" w:rsidR="002103BD" w:rsidRDefault="002103BD" w:rsidP="002103BD">
      <w:pPr>
        <w:pStyle w:val="Paragraphedeliste"/>
        <w:numPr>
          <w:ilvl w:val="1"/>
          <w:numId w:val="1"/>
        </w:numPr>
      </w:pPr>
      <w:r>
        <w:t xml:space="preserve">200 hémophiles malgaches : estimation = </w:t>
      </w:r>
      <w:r w:rsidR="00C420F2">
        <w:t>400</w:t>
      </w:r>
      <w:r w:rsidR="00293AA7">
        <w:t xml:space="preserve"> – </w:t>
      </w:r>
      <w:r w:rsidR="00C420F2">
        <w:t>6 000</w:t>
      </w:r>
    </w:p>
    <w:p w14:paraId="3340AFCF" w14:textId="77777777" w:rsidR="00C420F2" w:rsidRDefault="00C420F2" w:rsidP="0003694F">
      <w:pPr>
        <w:pStyle w:val="Titre1"/>
      </w:pPr>
      <w:r>
        <w:t>Clinique</w:t>
      </w:r>
      <w:r w:rsidR="0003694F">
        <w:t> :</w:t>
      </w:r>
    </w:p>
    <w:p w14:paraId="53A55D0F" w14:textId="77777777" w:rsidR="00C420F2" w:rsidRDefault="00C420F2" w:rsidP="00C420F2">
      <w:pPr>
        <w:pStyle w:val="Paragraphedeliste"/>
        <w:numPr>
          <w:ilvl w:val="0"/>
          <w:numId w:val="1"/>
        </w:numPr>
      </w:pPr>
      <w:r>
        <w:t xml:space="preserve">Identique pour Hémophilie A et Hémophilie B </w:t>
      </w:r>
    </w:p>
    <w:p w14:paraId="09EFDF85" w14:textId="77777777" w:rsidR="00C420F2" w:rsidRDefault="00C420F2" w:rsidP="00C420F2">
      <w:pPr>
        <w:pStyle w:val="Paragraphedeliste"/>
        <w:numPr>
          <w:ilvl w:val="0"/>
          <w:numId w:val="1"/>
        </w:numPr>
      </w:pPr>
      <w:proofErr w:type="gramStart"/>
      <w:r>
        <w:t>Principal manifestation</w:t>
      </w:r>
      <w:proofErr w:type="gramEnd"/>
      <w:r>
        <w:t xml:space="preserve"> : hémorragie </w:t>
      </w:r>
    </w:p>
    <w:p w14:paraId="525EA757" w14:textId="77777777" w:rsidR="00C420F2" w:rsidRDefault="00C420F2" w:rsidP="00C420F2">
      <w:pPr>
        <w:pStyle w:val="Paragraphedeliste"/>
        <w:numPr>
          <w:ilvl w:val="0"/>
          <w:numId w:val="1"/>
        </w:numPr>
      </w:pPr>
      <w:r>
        <w:t xml:space="preserve">Sévérité variable selon l’intensité du déficit </w:t>
      </w:r>
    </w:p>
    <w:p w14:paraId="14468D06" w14:textId="77777777" w:rsidR="00C420F2" w:rsidRDefault="00C420F2" w:rsidP="00C420F2">
      <w:pPr>
        <w:pStyle w:val="Paragraphedeliste"/>
        <w:numPr>
          <w:ilvl w:val="0"/>
          <w:numId w:val="1"/>
        </w:numPr>
      </w:pPr>
      <w:r>
        <w:t>Chez le garçon ++</w:t>
      </w:r>
      <w:r w:rsidR="00581BA7">
        <w:t>+</w:t>
      </w:r>
    </w:p>
    <w:p w14:paraId="719CDF8A" w14:textId="77777777" w:rsidR="00C420F2" w:rsidRPr="00490049" w:rsidRDefault="00C420F2" w:rsidP="00C420F2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Héréditaire </w:t>
      </w:r>
      <w:r w:rsidR="005F09CB">
        <w:t>(antécédents familiaux : oncles maternels, frères), il existe des cas</w:t>
      </w:r>
      <w:r w:rsidR="005F09CB" w:rsidRPr="00490049">
        <w:rPr>
          <w:b/>
          <w:bCs/>
        </w:rPr>
        <w:t xml:space="preserve"> de novo</w:t>
      </w:r>
    </w:p>
    <w:p w14:paraId="2A38B276" w14:textId="77777777" w:rsidR="00490049" w:rsidRDefault="005F09CB" w:rsidP="00C420F2">
      <w:pPr>
        <w:pStyle w:val="Paragraphedeliste"/>
        <w:numPr>
          <w:ilvl w:val="0"/>
          <w:numId w:val="1"/>
        </w:numPr>
      </w:pPr>
      <w:r>
        <w:t>Dans une même famille, le type d’hémophilie est le même</w:t>
      </w:r>
    </w:p>
    <w:p w14:paraId="5C23201F" w14:textId="77777777" w:rsidR="005F09CB" w:rsidRDefault="006D1BB6" w:rsidP="006D1BB6">
      <w:pPr>
        <w:pStyle w:val="Titre2"/>
      </w:pPr>
      <w:r>
        <w:t xml:space="preserve">Hémorragie : </w:t>
      </w:r>
    </w:p>
    <w:p w14:paraId="4A943B80" w14:textId="77777777" w:rsidR="006D1BB6" w:rsidRPr="00581BA7" w:rsidRDefault="006D1BB6" w:rsidP="006D1BB6">
      <w:pPr>
        <w:pStyle w:val="Paragraphedeliste"/>
        <w:numPr>
          <w:ilvl w:val="0"/>
          <w:numId w:val="2"/>
        </w:numPr>
        <w:rPr>
          <w:b/>
          <w:bCs/>
        </w:rPr>
      </w:pPr>
      <w:r w:rsidRPr="00581BA7">
        <w:rPr>
          <w:b/>
          <w:bCs/>
          <w:u w:val="single"/>
        </w:rPr>
        <w:t>Début</w:t>
      </w:r>
      <w:r w:rsidRPr="00581BA7">
        <w:rPr>
          <w:b/>
          <w:bCs/>
        </w:rPr>
        <w:t xml:space="preserve"> : </w:t>
      </w:r>
    </w:p>
    <w:p w14:paraId="33BB691B" w14:textId="77777777" w:rsidR="006D1BB6" w:rsidRDefault="006D1BB6" w:rsidP="003155C6">
      <w:pPr>
        <w:pStyle w:val="Paragraphedeliste"/>
        <w:numPr>
          <w:ilvl w:val="0"/>
          <w:numId w:val="1"/>
        </w:numPr>
        <w:ind w:left="1068"/>
      </w:pPr>
      <w:r>
        <w:t xml:space="preserve">Rarement à la naissance (section ou chute de cordon) </w:t>
      </w:r>
    </w:p>
    <w:p w14:paraId="37BBEEDA" w14:textId="77777777" w:rsidR="006D1BB6" w:rsidRDefault="006D1BB6" w:rsidP="003155C6">
      <w:pPr>
        <w:pStyle w:val="Paragraphedeliste"/>
        <w:numPr>
          <w:ilvl w:val="0"/>
          <w:numId w:val="1"/>
        </w:numPr>
        <w:ind w:left="1068"/>
      </w:pPr>
      <w:r>
        <w:t xml:space="preserve">Parfois premiers mois de la vie (circoncision) </w:t>
      </w:r>
    </w:p>
    <w:p w14:paraId="3FC6E3F5" w14:textId="77777777" w:rsidR="006D1BB6" w:rsidRDefault="006D1BB6" w:rsidP="003155C6">
      <w:pPr>
        <w:pStyle w:val="Paragraphedeliste"/>
        <w:numPr>
          <w:ilvl w:val="0"/>
          <w:numId w:val="1"/>
        </w:numPr>
        <w:ind w:left="1068"/>
      </w:pPr>
      <w:r>
        <w:t>Souvent à l’acquisition de la marche (12-14 mois</w:t>
      </w:r>
      <w:r w:rsidR="003155C6">
        <w:t xml:space="preserve">) </w:t>
      </w:r>
    </w:p>
    <w:p w14:paraId="4C2401C6" w14:textId="77777777" w:rsidR="006D1BB6" w:rsidRDefault="006D1BB6" w:rsidP="003155C6">
      <w:pPr>
        <w:pStyle w:val="Paragraphedeliste"/>
        <w:numPr>
          <w:ilvl w:val="0"/>
          <w:numId w:val="1"/>
        </w:numPr>
        <w:ind w:left="1068"/>
      </w:pPr>
      <w:r>
        <w:t xml:space="preserve">Vers 4-6 ans (chute de dent, </w:t>
      </w:r>
      <w:r w:rsidR="003155C6">
        <w:t xml:space="preserve">scolarisation) </w:t>
      </w:r>
    </w:p>
    <w:p w14:paraId="1C64E59E" w14:textId="77777777" w:rsidR="001C4EAC" w:rsidRPr="00581BA7" w:rsidRDefault="001C4EAC" w:rsidP="001C4EAC">
      <w:pPr>
        <w:pStyle w:val="Paragraphedeliste"/>
        <w:numPr>
          <w:ilvl w:val="0"/>
          <w:numId w:val="2"/>
        </w:numPr>
        <w:rPr>
          <w:b/>
          <w:bCs/>
        </w:rPr>
      </w:pPr>
      <w:r w:rsidRPr="00581BA7">
        <w:rPr>
          <w:b/>
          <w:bCs/>
          <w:u w:val="single"/>
        </w:rPr>
        <w:t>Manifestations</w:t>
      </w:r>
      <w:r w:rsidRPr="00581BA7">
        <w:rPr>
          <w:b/>
          <w:bCs/>
        </w:rPr>
        <w:t xml:space="preserve"> : </w:t>
      </w:r>
    </w:p>
    <w:p w14:paraId="65C9AC52" w14:textId="77777777" w:rsidR="001C4EAC" w:rsidRDefault="001C4EAC" w:rsidP="00D14E13">
      <w:pPr>
        <w:pStyle w:val="Paragraphedeliste"/>
        <w:numPr>
          <w:ilvl w:val="0"/>
          <w:numId w:val="1"/>
        </w:numPr>
        <w:ind w:left="1068"/>
      </w:pPr>
      <w:r>
        <w:t xml:space="preserve">Provoqués / traumatisme minime </w:t>
      </w:r>
    </w:p>
    <w:p w14:paraId="04E4C266" w14:textId="77777777" w:rsidR="001C4EAC" w:rsidRDefault="001C4EAC" w:rsidP="00D14E13">
      <w:pPr>
        <w:pStyle w:val="Paragraphedeliste"/>
        <w:numPr>
          <w:ilvl w:val="0"/>
          <w:numId w:val="1"/>
        </w:numPr>
        <w:ind w:left="1068"/>
      </w:pPr>
      <w:r>
        <w:t xml:space="preserve">Abondance démesurée par rapport à la cause </w:t>
      </w:r>
    </w:p>
    <w:p w14:paraId="57027927" w14:textId="77777777" w:rsidR="001C4EAC" w:rsidRDefault="001C4EAC" w:rsidP="00D14E13">
      <w:pPr>
        <w:pStyle w:val="Paragraphedeliste"/>
        <w:numPr>
          <w:ilvl w:val="0"/>
          <w:numId w:val="1"/>
        </w:numPr>
        <w:ind w:left="1068"/>
      </w:pPr>
      <w:r>
        <w:t>Tendance à récidiver à la chute du caillot</w:t>
      </w:r>
    </w:p>
    <w:p w14:paraId="14EEAC8E" w14:textId="77777777" w:rsidR="001C4EAC" w:rsidRDefault="001C4EAC" w:rsidP="00D14E13">
      <w:pPr>
        <w:pStyle w:val="Paragraphedeliste"/>
        <w:numPr>
          <w:ilvl w:val="0"/>
          <w:numId w:val="1"/>
        </w:numPr>
        <w:ind w:left="1068"/>
      </w:pPr>
      <w:r>
        <w:t xml:space="preserve">Pas d’arrêt spontané </w:t>
      </w:r>
    </w:p>
    <w:p w14:paraId="235E7FD5" w14:textId="77777777" w:rsidR="001C4EAC" w:rsidRPr="006D1BB6" w:rsidRDefault="001C4EAC" w:rsidP="00D14E13">
      <w:pPr>
        <w:pStyle w:val="Paragraphedeliste"/>
        <w:numPr>
          <w:ilvl w:val="0"/>
          <w:numId w:val="1"/>
        </w:numPr>
        <w:ind w:left="1068"/>
      </w:pPr>
      <w:r>
        <w:t xml:space="preserve">Gravité </w:t>
      </w:r>
      <w:r w:rsidR="002F3694">
        <w:t xml:space="preserve">et caractère dramatique de toute blessure profonde et de toute acte chirurgicale </w:t>
      </w:r>
      <w:r w:rsidR="003B45D3">
        <w:t xml:space="preserve">chez l’hémophilie </w:t>
      </w:r>
    </w:p>
    <w:p w14:paraId="7B5AC35A" w14:textId="77777777" w:rsidR="002103BD" w:rsidRPr="0027367C" w:rsidRDefault="007C16AA" w:rsidP="007C16AA">
      <w:pPr>
        <w:pStyle w:val="Paragraphedeliste"/>
        <w:numPr>
          <w:ilvl w:val="0"/>
          <w:numId w:val="2"/>
        </w:numPr>
        <w:rPr>
          <w:b/>
          <w:bCs/>
        </w:rPr>
      </w:pPr>
      <w:r w:rsidRPr="0027367C">
        <w:rPr>
          <w:b/>
          <w:bCs/>
          <w:u w:val="single"/>
        </w:rPr>
        <w:t>Localisations et topographie</w:t>
      </w:r>
      <w:r w:rsidRPr="0027367C">
        <w:rPr>
          <w:b/>
          <w:bCs/>
        </w:rPr>
        <w:t> </w:t>
      </w:r>
      <w:r w:rsidR="0027367C" w:rsidRPr="0027367C">
        <w:rPr>
          <w:b/>
          <w:bCs/>
        </w:rPr>
        <w:t>:</w:t>
      </w:r>
      <w:r w:rsidRPr="0027367C">
        <w:rPr>
          <w:b/>
          <w:bCs/>
        </w:rPr>
        <w:t xml:space="preserve"> </w:t>
      </w:r>
    </w:p>
    <w:p w14:paraId="64053DA4" w14:textId="77777777" w:rsidR="007C16AA" w:rsidRPr="0027367C" w:rsidRDefault="007C16AA" w:rsidP="007C16AA">
      <w:pPr>
        <w:pStyle w:val="Paragraphedeliste"/>
        <w:numPr>
          <w:ilvl w:val="1"/>
          <w:numId w:val="2"/>
        </w:numPr>
        <w:rPr>
          <w:b/>
          <w:bCs/>
          <w:i/>
          <w:iCs/>
        </w:rPr>
      </w:pPr>
      <w:r w:rsidRPr="0027367C">
        <w:rPr>
          <w:b/>
          <w:bCs/>
          <w:i/>
          <w:iCs/>
          <w:u w:val="single"/>
        </w:rPr>
        <w:t>Extériorisées</w:t>
      </w:r>
      <w:r w:rsidRPr="0027367C">
        <w:rPr>
          <w:b/>
          <w:bCs/>
          <w:i/>
          <w:iCs/>
        </w:rPr>
        <w:t> :</w:t>
      </w:r>
    </w:p>
    <w:p w14:paraId="381AB6C9" w14:textId="77777777" w:rsidR="007C16AA" w:rsidRDefault="007C16AA" w:rsidP="008D0D29">
      <w:pPr>
        <w:pStyle w:val="Paragraphedeliste"/>
        <w:numPr>
          <w:ilvl w:val="0"/>
          <w:numId w:val="1"/>
        </w:numPr>
        <w:ind w:left="1776"/>
      </w:pPr>
      <w:r>
        <w:t xml:space="preserve">Cutanée (blessure) </w:t>
      </w:r>
    </w:p>
    <w:p w14:paraId="73E320AC" w14:textId="77777777" w:rsidR="007C16AA" w:rsidRDefault="007C16AA" w:rsidP="008D0D29">
      <w:pPr>
        <w:pStyle w:val="Paragraphedeliste"/>
        <w:numPr>
          <w:ilvl w:val="0"/>
          <w:numId w:val="1"/>
        </w:numPr>
        <w:ind w:left="1776"/>
      </w:pPr>
      <w:r>
        <w:t xml:space="preserve">Muqueuse (gingivale, nasale, dentaire) </w:t>
      </w:r>
    </w:p>
    <w:p w14:paraId="6B6956A6" w14:textId="77777777" w:rsidR="007C16AA" w:rsidRDefault="007C16AA" w:rsidP="008D0D29">
      <w:pPr>
        <w:pStyle w:val="Paragraphedeliste"/>
        <w:numPr>
          <w:ilvl w:val="0"/>
          <w:numId w:val="1"/>
        </w:numPr>
        <w:ind w:left="1776"/>
      </w:pPr>
      <w:r>
        <w:lastRenderedPageBreak/>
        <w:t xml:space="preserve">Viscérale, rare mais habituellement rebelle au traitement </w:t>
      </w:r>
      <w:r w:rsidR="008D0D29">
        <w:t xml:space="preserve">(digestive, urinaire, génitale, bronchique) </w:t>
      </w:r>
    </w:p>
    <w:p w14:paraId="432E1B5C" w14:textId="77777777" w:rsidR="008D0D29" w:rsidRDefault="008D0D29" w:rsidP="008D0D29">
      <w:pPr>
        <w:pStyle w:val="Paragraphedeliste"/>
        <w:ind w:left="1776"/>
      </w:pPr>
    </w:p>
    <w:p w14:paraId="5ADC7867" w14:textId="77777777" w:rsidR="007C16AA" w:rsidRPr="0027367C" w:rsidRDefault="008D0D29" w:rsidP="007C16AA">
      <w:pPr>
        <w:pStyle w:val="Paragraphedeliste"/>
        <w:numPr>
          <w:ilvl w:val="1"/>
          <w:numId w:val="2"/>
        </w:numPr>
        <w:rPr>
          <w:b/>
          <w:bCs/>
        </w:rPr>
      </w:pPr>
      <w:r w:rsidRPr="0027367C">
        <w:rPr>
          <w:b/>
          <w:bCs/>
          <w:i/>
          <w:iCs/>
          <w:u w:val="single"/>
        </w:rPr>
        <w:t>Interstitielles</w:t>
      </w:r>
      <w:r w:rsidRPr="0027367C">
        <w:rPr>
          <w:b/>
          <w:bCs/>
        </w:rPr>
        <w:t> </w:t>
      </w:r>
      <w:r w:rsidRPr="0027367C">
        <w:rPr>
          <w:b/>
          <w:bCs/>
          <w:i/>
          <w:iCs/>
        </w:rPr>
        <w:t>:</w:t>
      </w:r>
      <w:r w:rsidRPr="0027367C">
        <w:rPr>
          <w:b/>
          <w:bCs/>
        </w:rPr>
        <w:t xml:space="preserve"> </w:t>
      </w:r>
    </w:p>
    <w:p w14:paraId="5703FB68" w14:textId="77777777" w:rsidR="008D0D29" w:rsidRDefault="0098419E" w:rsidP="006F0D1B">
      <w:pPr>
        <w:pStyle w:val="Paragraphedeliste"/>
        <w:numPr>
          <w:ilvl w:val="0"/>
          <w:numId w:val="1"/>
        </w:numPr>
        <w:ind w:left="1776"/>
      </w:pPr>
      <w:r w:rsidRPr="0027367C">
        <w:rPr>
          <w:u w:val="single"/>
        </w:rPr>
        <w:t>Hématomes</w:t>
      </w:r>
      <w:r>
        <w:t xml:space="preserve"> : </w:t>
      </w:r>
    </w:p>
    <w:p w14:paraId="4ED0A583" w14:textId="77777777" w:rsidR="0098419E" w:rsidRDefault="0098419E" w:rsidP="006F0D1B">
      <w:pPr>
        <w:pStyle w:val="Paragraphedeliste"/>
        <w:numPr>
          <w:ilvl w:val="1"/>
          <w:numId w:val="1"/>
        </w:numPr>
        <w:ind w:left="2496"/>
      </w:pPr>
      <w:r>
        <w:t xml:space="preserve">Sous-cutanée, intramusculaire (psoas) </w:t>
      </w:r>
    </w:p>
    <w:p w14:paraId="356A7F89" w14:textId="77777777" w:rsidR="0098419E" w:rsidRDefault="0098419E" w:rsidP="006F0D1B">
      <w:pPr>
        <w:pStyle w:val="Paragraphedeliste"/>
        <w:numPr>
          <w:ilvl w:val="1"/>
          <w:numId w:val="1"/>
        </w:numPr>
        <w:ind w:left="2496"/>
      </w:pPr>
      <w:r>
        <w:t>Dangereux au niveau de la bouche, du pharynx, rétroorbitaire, rétroabdominale</w:t>
      </w:r>
    </w:p>
    <w:p w14:paraId="51AB88A7" w14:textId="77777777" w:rsidR="0098419E" w:rsidRDefault="0098419E" w:rsidP="006F0D1B">
      <w:pPr>
        <w:pStyle w:val="Paragraphedeliste"/>
        <w:numPr>
          <w:ilvl w:val="0"/>
          <w:numId w:val="1"/>
        </w:numPr>
        <w:ind w:left="1776"/>
      </w:pPr>
      <w:r w:rsidRPr="0027367C">
        <w:rPr>
          <w:u w:val="single"/>
        </w:rPr>
        <w:t>Hémarthroses</w:t>
      </w:r>
      <w:r>
        <w:t xml:space="preserve"> : caractéristiques de la maladie : </w:t>
      </w:r>
    </w:p>
    <w:p w14:paraId="3CA65F5C" w14:textId="77777777" w:rsidR="0098419E" w:rsidRDefault="0098419E" w:rsidP="006F0D1B">
      <w:pPr>
        <w:pStyle w:val="Paragraphedeliste"/>
        <w:numPr>
          <w:ilvl w:val="1"/>
          <w:numId w:val="1"/>
        </w:numPr>
        <w:ind w:left="2496"/>
      </w:pPr>
      <w:r>
        <w:t>Traumatismes minimes, parfois spontané après fatigue</w:t>
      </w:r>
    </w:p>
    <w:p w14:paraId="55A52D74" w14:textId="77777777" w:rsidR="0098419E" w:rsidRDefault="0098419E" w:rsidP="006F0D1B">
      <w:pPr>
        <w:pStyle w:val="Paragraphedeliste"/>
        <w:numPr>
          <w:ilvl w:val="1"/>
          <w:numId w:val="1"/>
        </w:numPr>
        <w:ind w:left="2496"/>
      </w:pPr>
      <w:r>
        <w:t>Augmentation de volume, douleur</w:t>
      </w:r>
    </w:p>
    <w:p w14:paraId="3CCD9D99" w14:textId="77777777" w:rsidR="0098419E" w:rsidRDefault="0098419E" w:rsidP="006F0D1B">
      <w:pPr>
        <w:pStyle w:val="Paragraphedeliste"/>
        <w:numPr>
          <w:ilvl w:val="1"/>
          <w:numId w:val="1"/>
        </w:numPr>
        <w:ind w:left="2496"/>
      </w:pPr>
      <w:r>
        <w:t>Grosses articulations ankylose/arthropathie chronique</w:t>
      </w:r>
    </w:p>
    <w:p w14:paraId="3723C3FC" w14:textId="77777777" w:rsidR="0098419E" w:rsidRDefault="0098419E" w:rsidP="006F0D1B">
      <w:pPr>
        <w:pStyle w:val="Paragraphedeliste"/>
        <w:numPr>
          <w:ilvl w:val="1"/>
          <w:numId w:val="1"/>
        </w:numPr>
        <w:ind w:left="2496"/>
      </w:pPr>
      <w:r>
        <w:t xml:space="preserve">Jamais de ponction sans traitement substitutif </w:t>
      </w:r>
    </w:p>
    <w:p w14:paraId="7222665F" w14:textId="77777777" w:rsidR="0098419E" w:rsidRDefault="0098419E" w:rsidP="006F0D1B">
      <w:pPr>
        <w:pStyle w:val="Paragraphedeliste"/>
        <w:numPr>
          <w:ilvl w:val="0"/>
          <w:numId w:val="1"/>
        </w:numPr>
        <w:ind w:left="1776"/>
      </w:pPr>
      <w:r w:rsidRPr="0027367C">
        <w:rPr>
          <w:u w:val="single"/>
        </w:rPr>
        <w:t>Autres rares</w:t>
      </w:r>
      <w:r w:rsidR="00664169">
        <w:t> : cérébro-méningée, pleurale, rétinienne</w:t>
      </w:r>
    </w:p>
    <w:p w14:paraId="2CBE43D2" w14:textId="77777777" w:rsidR="005412DE" w:rsidRDefault="005412DE" w:rsidP="005412DE">
      <w:pPr>
        <w:pStyle w:val="Titre1"/>
      </w:pPr>
      <w:r>
        <w:t>Biologie :</w:t>
      </w:r>
    </w:p>
    <w:p w14:paraId="1A3CAC21" w14:textId="77777777" w:rsidR="005412DE" w:rsidRDefault="005412DE" w:rsidP="00C74E71">
      <w:pPr>
        <w:pStyle w:val="Titre2"/>
      </w:pPr>
      <w:r>
        <w:t>Examens biologiques :</w:t>
      </w:r>
    </w:p>
    <w:p w14:paraId="24A4237D" w14:textId="77777777" w:rsidR="005412DE" w:rsidRDefault="005412DE" w:rsidP="005412DE">
      <w:pPr>
        <w:pStyle w:val="Paragraphedeliste"/>
        <w:numPr>
          <w:ilvl w:val="2"/>
          <w:numId w:val="2"/>
        </w:numPr>
        <w:ind w:left="1068"/>
      </w:pPr>
      <w:r>
        <w:t>Pour faire le diagnostic ou dépistage</w:t>
      </w:r>
    </w:p>
    <w:p w14:paraId="47F24069" w14:textId="77777777" w:rsidR="005412DE" w:rsidRDefault="005412DE" w:rsidP="005412DE">
      <w:pPr>
        <w:pStyle w:val="Paragraphedeliste"/>
        <w:numPr>
          <w:ilvl w:val="2"/>
          <w:numId w:val="2"/>
        </w:numPr>
        <w:ind w:left="1068"/>
      </w:pPr>
      <w:r>
        <w:t xml:space="preserve">Pour connaître le type de déficit (A ou B) </w:t>
      </w:r>
    </w:p>
    <w:p w14:paraId="339DD95B" w14:textId="77777777" w:rsidR="005412DE" w:rsidRDefault="005412DE" w:rsidP="005412DE">
      <w:pPr>
        <w:pStyle w:val="Paragraphedeliste"/>
        <w:numPr>
          <w:ilvl w:val="2"/>
          <w:numId w:val="2"/>
        </w:numPr>
        <w:ind w:left="1068"/>
      </w:pPr>
      <w:r>
        <w:t>Pour connaître l’intensité du déficit (</w:t>
      </w:r>
      <w:r w:rsidR="00AC7775">
        <w:t>dégrée</w:t>
      </w:r>
      <w:r>
        <w:t xml:space="preserve"> de gravité) </w:t>
      </w:r>
    </w:p>
    <w:p w14:paraId="49A85066" w14:textId="77777777" w:rsidR="005412DE" w:rsidRDefault="005412DE" w:rsidP="005412DE">
      <w:pPr>
        <w:pStyle w:val="Paragraphedeliste"/>
        <w:numPr>
          <w:ilvl w:val="2"/>
          <w:numId w:val="2"/>
        </w:numPr>
        <w:ind w:left="1068"/>
      </w:pPr>
      <w:r>
        <w:t xml:space="preserve">Pour connaître l’augmentation du taux de facteur après traitement </w:t>
      </w:r>
    </w:p>
    <w:p w14:paraId="592138D0" w14:textId="77777777" w:rsidR="005412DE" w:rsidRDefault="005412DE" w:rsidP="005412DE">
      <w:pPr>
        <w:pStyle w:val="Paragraphedeliste"/>
        <w:ind w:left="1068"/>
      </w:pPr>
      <w:r>
        <w:t>Pour détecter le développement d’inhibiteur</w:t>
      </w:r>
    </w:p>
    <w:p w14:paraId="6A8D62A5" w14:textId="77777777" w:rsidR="00D10FCD" w:rsidRDefault="00D10FCD" w:rsidP="00D10FCD">
      <w:pPr>
        <w:pStyle w:val="Titre2"/>
      </w:pPr>
      <w:r>
        <w:t xml:space="preserve">Exploration : </w:t>
      </w:r>
    </w:p>
    <w:tbl>
      <w:tblPr>
        <w:tblStyle w:val="TableauGrille6Couleur-Accentuation1"/>
        <w:tblW w:w="0" w:type="auto"/>
        <w:tblLook w:val="04A0" w:firstRow="1" w:lastRow="0" w:firstColumn="1" w:lastColumn="0" w:noHBand="0" w:noVBand="1"/>
      </w:tblPr>
      <w:tblGrid>
        <w:gridCol w:w="2287"/>
        <w:gridCol w:w="6309"/>
      </w:tblGrid>
      <w:tr w:rsidR="00D10FCD" w14:paraId="41CB5CD0" w14:textId="77777777" w:rsidTr="001A1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0E4109" w14:textId="77777777" w:rsidR="00D10FCD" w:rsidRDefault="00A26387" w:rsidP="00D10FCD">
            <w:r>
              <w:t>Hémostase</w:t>
            </w:r>
            <w:r w:rsidR="00D10FCD">
              <w:t xml:space="preserve"> primaire </w:t>
            </w:r>
          </w:p>
        </w:tc>
        <w:tc>
          <w:tcPr>
            <w:tcW w:w="0" w:type="auto"/>
          </w:tcPr>
          <w:p w14:paraId="36E1E218" w14:textId="77777777" w:rsidR="00D10FCD" w:rsidRPr="00A26387" w:rsidRDefault="00C0746E" w:rsidP="00C0746E">
            <w:pPr>
              <w:pStyle w:val="Paragraphedeliste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26387">
              <w:rPr>
                <w:b w:val="0"/>
                <w:bCs w:val="0"/>
              </w:rPr>
              <w:t>Temps de saignement (in vivo) Duke (oreille) Ivy (bras)</w:t>
            </w:r>
          </w:p>
          <w:p w14:paraId="12AB74CF" w14:textId="77777777" w:rsidR="00C0746E" w:rsidRPr="00A26387" w:rsidRDefault="00C0746E" w:rsidP="00C0746E">
            <w:pPr>
              <w:pStyle w:val="Paragraphedeliste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26387">
              <w:rPr>
                <w:b w:val="0"/>
                <w:bCs w:val="0"/>
              </w:rPr>
              <w:t>Exploration des plaquettes</w:t>
            </w:r>
            <w:r w:rsidR="00786581" w:rsidRPr="00A26387">
              <w:rPr>
                <w:b w:val="0"/>
                <w:bCs w:val="0"/>
              </w:rPr>
              <w:t> : hémogramme (NFS)-agrégométrie</w:t>
            </w:r>
          </w:p>
          <w:p w14:paraId="56ACE49E" w14:textId="77777777" w:rsidR="00786581" w:rsidRPr="00A26387" w:rsidRDefault="00786581" w:rsidP="00786581">
            <w:pPr>
              <w:pStyle w:val="Paragraphedeliste"/>
              <w:numPr>
                <w:ilvl w:val="0"/>
                <w:numId w:val="1"/>
              </w:num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26387">
              <w:rPr>
                <w:b w:val="0"/>
                <w:bCs w:val="0"/>
              </w:rPr>
              <w:t>Dosage fibrinogène, vWF</w:t>
            </w:r>
          </w:p>
        </w:tc>
      </w:tr>
      <w:tr w:rsidR="00D10FCD" w14:paraId="0E7C9563" w14:textId="77777777" w:rsidTr="001A1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B4621E" w14:textId="77777777" w:rsidR="00D10FCD" w:rsidRDefault="00786581" w:rsidP="00D10FCD">
            <w:r>
              <w:t>Hémostase secondaire</w:t>
            </w:r>
          </w:p>
        </w:tc>
        <w:tc>
          <w:tcPr>
            <w:tcW w:w="0" w:type="auto"/>
          </w:tcPr>
          <w:p w14:paraId="7024E878" w14:textId="77777777" w:rsidR="00D10FCD" w:rsidRDefault="00773E0C" w:rsidP="00786581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Temps de Quick TQ (sec)</w:t>
            </w:r>
          </w:p>
          <w:p w14:paraId="52F7400C" w14:textId="77777777" w:rsidR="00773E0C" w:rsidRDefault="00773E0C" w:rsidP="00786581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Taux de prothrombine TP (</w:t>
            </w:r>
            <w:proofErr w:type="gramStart"/>
            <w:r>
              <w:t>%)-</w:t>
            </w:r>
            <w:proofErr w:type="gramEnd"/>
            <w:r>
              <w:t>INR / voie extrinsèque</w:t>
            </w:r>
          </w:p>
          <w:p w14:paraId="72610152" w14:textId="77777777" w:rsidR="00643F8D" w:rsidRDefault="00643F8D" w:rsidP="00786581">
            <w:pPr>
              <w:pStyle w:val="Paragraphedeliste"/>
              <w:numPr>
                <w:ilvl w:val="0"/>
                <w:numId w:val="1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Temps de céphaline activateur TCA / voie intrinsèque </w:t>
            </w:r>
          </w:p>
        </w:tc>
      </w:tr>
      <w:tr w:rsidR="00D10FCD" w14:paraId="5A29AB23" w14:textId="77777777" w:rsidTr="001A1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7BAE56" w14:textId="77777777" w:rsidR="00D10FCD" w:rsidRDefault="00643F8D" w:rsidP="00D10FCD">
            <w:r>
              <w:t>Fibrinolyse</w:t>
            </w:r>
          </w:p>
        </w:tc>
        <w:tc>
          <w:tcPr>
            <w:tcW w:w="0" w:type="auto"/>
          </w:tcPr>
          <w:p w14:paraId="0FDBFC00" w14:textId="77777777" w:rsidR="00D10FCD" w:rsidRDefault="00643F8D" w:rsidP="00643F8D">
            <w:pPr>
              <w:pStyle w:val="Paragraphedeliste"/>
              <w:numPr>
                <w:ilvl w:val="0"/>
                <w:numId w:val="1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PDF/D-dimères</w:t>
            </w:r>
          </w:p>
          <w:p w14:paraId="055F4EEA" w14:textId="77777777" w:rsidR="00643F8D" w:rsidRDefault="00643F8D" w:rsidP="00643F8D">
            <w:pPr>
              <w:pStyle w:val="Paragraphedeliste"/>
              <w:numPr>
                <w:ilvl w:val="0"/>
                <w:numId w:val="1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Plasminogène</w:t>
            </w:r>
          </w:p>
          <w:p w14:paraId="3463225A" w14:textId="77777777" w:rsidR="00643F8D" w:rsidRDefault="00643F8D" w:rsidP="00643F8D">
            <w:pPr>
              <w:pStyle w:val="Paragraphedeliste"/>
              <w:numPr>
                <w:ilvl w:val="0"/>
                <w:numId w:val="1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Temps de lyse des euglobulines</w:t>
            </w:r>
          </w:p>
        </w:tc>
      </w:tr>
    </w:tbl>
    <w:p w14:paraId="0B9752C2" w14:textId="77777777" w:rsidR="00D10FCD" w:rsidRPr="00AC7775" w:rsidRDefault="00CC57B2" w:rsidP="00CC57B2">
      <w:pPr>
        <w:pStyle w:val="Paragraphedeliste"/>
        <w:numPr>
          <w:ilvl w:val="0"/>
          <w:numId w:val="3"/>
        </w:numPr>
        <w:rPr>
          <w:b/>
          <w:bCs/>
        </w:rPr>
      </w:pPr>
      <w:r w:rsidRPr="00AC7775">
        <w:rPr>
          <w:b/>
          <w:bCs/>
          <w:u w:val="single"/>
        </w:rPr>
        <w:t>Tests hémostatiques normaux</w:t>
      </w:r>
      <w:r w:rsidRPr="00AC7775">
        <w:rPr>
          <w:b/>
          <w:bCs/>
        </w:rPr>
        <w:t> :</w:t>
      </w:r>
    </w:p>
    <w:p w14:paraId="474E8550" w14:textId="77777777" w:rsidR="00CC57B2" w:rsidRDefault="00CC57B2" w:rsidP="00A75F69">
      <w:pPr>
        <w:pStyle w:val="Paragraphedeliste"/>
        <w:numPr>
          <w:ilvl w:val="0"/>
          <w:numId w:val="1"/>
        </w:numPr>
        <w:ind w:left="1068"/>
      </w:pPr>
      <w:r>
        <w:t xml:space="preserve">Hémostase primaire normale : </w:t>
      </w:r>
    </w:p>
    <w:p w14:paraId="2A5D27AE" w14:textId="77777777" w:rsidR="00CC57B2" w:rsidRDefault="00CC57B2" w:rsidP="00A75F69">
      <w:pPr>
        <w:pStyle w:val="Paragraphedeliste"/>
        <w:numPr>
          <w:ilvl w:val="1"/>
          <w:numId w:val="1"/>
        </w:numPr>
        <w:ind w:left="1788"/>
      </w:pPr>
      <w:r>
        <w:t>Temps de saignement normal</w:t>
      </w:r>
    </w:p>
    <w:p w14:paraId="52C7FAFA" w14:textId="77777777" w:rsidR="00CC57B2" w:rsidRDefault="00CC57B2" w:rsidP="00A75F69">
      <w:pPr>
        <w:pStyle w:val="Paragraphedeliste"/>
        <w:numPr>
          <w:ilvl w:val="1"/>
          <w:numId w:val="1"/>
        </w:numPr>
        <w:ind w:left="1788"/>
      </w:pPr>
      <w:r>
        <w:t>Résistance capillaire et plaquettes normaux</w:t>
      </w:r>
    </w:p>
    <w:p w14:paraId="5CF42E92" w14:textId="77777777" w:rsidR="00CC57B2" w:rsidRDefault="00CC57B2" w:rsidP="00A75F69">
      <w:pPr>
        <w:pStyle w:val="Paragraphedeliste"/>
        <w:numPr>
          <w:ilvl w:val="0"/>
          <w:numId w:val="1"/>
        </w:numPr>
        <w:ind w:left="1068"/>
      </w:pPr>
      <w:r>
        <w:t xml:space="preserve">Temps de Quick (taux de prothrombine) normal (facteur de la voie exogène normaux) </w:t>
      </w:r>
    </w:p>
    <w:p w14:paraId="1EAB8A82" w14:textId="77777777" w:rsidR="00CC57B2" w:rsidRDefault="00CC57B2" w:rsidP="00A75F69">
      <w:pPr>
        <w:pStyle w:val="Paragraphedeliste"/>
        <w:numPr>
          <w:ilvl w:val="0"/>
          <w:numId w:val="1"/>
        </w:numPr>
        <w:ind w:left="1068"/>
      </w:pPr>
      <w:r>
        <w:t xml:space="preserve">Taux </w:t>
      </w:r>
      <w:r w:rsidR="00A75F69">
        <w:t>de</w:t>
      </w:r>
      <w:r>
        <w:t xml:space="preserve"> fibrinogène, Temps de thrombine, Fibrinolyse : normaux</w:t>
      </w:r>
    </w:p>
    <w:p w14:paraId="35ED4D2E" w14:textId="77777777" w:rsidR="00CC57B2" w:rsidRDefault="00CC57B2" w:rsidP="00A75F69">
      <w:pPr>
        <w:pStyle w:val="Paragraphedeliste"/>
        <w:numPr>
          <w:ilvl w:val="0"/>
          <w:numId w:val="1"/>
        </w:numPr>
        <w:ind w:left="1068"/>
      </w:pPr>
      <w:r>
        <w:t>Hémogramme normal sauf anémie secondaire a l’hémorragie</w:t>
      </w:r>
    </w:p>
    <w:p w14:paraId="6BB6C123" w14:textId="77777777" w:rsidR="00982FDF" w:rsidRDefault="00982FDF" w:rsidP="00A75F69">
      <w:pPr>
        <w:pStyle w:val="Paragraphedeliste"/>
        <w:ind w:left="1068"/>
      </w:pPr>
    </w:p>
    <w:p w14:paraId="5D1C5D57" w14:textId="77777777" w:rsidR="00CC57B2" w:rsidRPr="00A75F69" w:rsidRDefault="00CC57B2" w:rsidP="00CC57B2">
      <w:pPr>
        <w:pStyle w:val="Paragraphedeliste"/>
        <w:numPr>
          <w:ilvl w:val="0"/>
          <w:numId w:val="3"/>
        </w:numPr>
        <w:rPr>
          <w:b/>
          <w:bCs/>
        </w:rPr>
      </w:pPr>
      <w:r w:rsidRPr="00A75F69">
        <w:rPr>
          <w:b/>
          <w:bCs/>
          <w:u w:val="single"/>
        </w:rPr>
        <w:t xml:space="preserve">Tests </w:t>
      </w:r>
      <w:r w:rsidR="00982FDF" w:rsidRPr="00A75F69">
        <w:rPr>
          <w:b/>
          <w:bCs/>
          <w:u w:val="single"/>
        </w:rPr>
        <w:t>perturbés</w:t>
      </w:r>
      <w:r w:rsidRPr="00A75F69">
        <w:rPr>
          <w:b/>
          <w:bCs/>
        </w:rPr>
        <w:t xml:space="preserve"> : </w:t>
      </w:r>
    </w:p>
    <w:p w14:paraId="2435B5BD" w14:textId="77777777" w:rsidR="00CC57B2" w:rsidRPr="00A75F69" w:rsidRDefault="00CC57B2" w:rsidP="00A75F69">
      <w:pPr>
        <w:pStyle w:val="Paragraphedeliste"/>
        <w:numPr>
          <w:ilvl w:val="0"/>
          <w:numId w:val="1"/>
        </w:numPr>
        <w:ind w:left="1068"/>
        <w:rPr>
          <w:b/>
          <w:bCs/>
        </w:rPr>
      </w:pPr>
      <w:r w:rsidRPr="00A75F69">
        <w:rPr>
          <w:b/>
          <w:bCs/>
        </w:rPr>
        <w:t xml:space="preserve">Temps de </w:t>
      </w:r>
      <w:r w:rsidR="00A75F69" w:rsidRPr="00A75F69">
        <w:rPr>
          <w:b/>
          <w:bCs/>
        </w:rPr>
        <w:t xml:space="preserve">céphaline </w:t>
      </w:r>
      <w:r w:rsidRPr="00A75F69">
        <w:rPr>
          <w:b/>
          <w:bCs/>
        </w:rPr>
        <w:t xml:space="preserve">avec activateur très allongé (correction après addition de plasma normal) </w:t>
      </w:r>
    </w:p>
    <w:p w14:paraId="3B89D30D" w14:textId="77777777" w:rsidR="00CC57B2" w:rsidRDefault="00CC57B2" w:rsidP="00A75F69">
      <w:pPr>
        <w:pStyle w:val="Paragraphedeliste"/>
        <w:numPr>
          <w:ilvl w:val="1"/>
          <w:numId w:val="1"/>
        </w:numPr>
        <w:ind w:left="1788"/>
      </w:pPr>
      <w:r>
        <w:t xml:space="preserve">Pour le diagnostic </w:t>
      </w:r>
    </w:p>
    <w:p w14:paraId="317266D3" w14:textId="77777777" w:rsidR="00CC57B2" w:rsidRDefault="00CC57B2" w:rsidP="00A75F69">
      <w:pPr>
        <w:pStyle w:val="Paragraphedeliste"/>
        <w:numPr>
          <w:ilvl w:val="1"/>
          <w:numId w:val="1"/>
        </w:numPr>
        <w:ind w:left="1788"/>
      </w:pPr>
      <w:r>
        <w:t xml:space="preserve">Pour la surveillance par traitement substitutif </w:t>
      </w:r>
    </w:p>
    <w:p w14:paraId="0CDF82F9" w14:textId="77777777" w:rsidR="00CC57B2" w:rsidRPr="00A75F69" w:rsidRDefault="00CC57B2" w:rsidP="00A75F69">
      <w:pPr>
        <w:pStyle w:val="Paragraphedeliste"/>
        <w:numPr>
          <w:ilvl w:val="0"/>
          <w:numId w:val="1"/>
        </w:numPr>
        <w:ind w:left="1068"/>
        <w:rPr>
          <w:b/>
          <w:bCs/>
        </w:rPr>
      </w:pPr>
      <w:r w:rsidRPr="00A75F69">
        <w:rPr>
          <w:b/>
          <w:bCs/>
        </w:rPr>
        <w:t xml:space="preserve">Facteur VIII ou IX abaissé </w:t>
      </w:r>
    </w:p>
    <w:p w14:paraId="75B04785" w14:textId="77777777" w:rsidR="00A61314" w:rsidRPr="00A75F69" w:rsidRDefault="00A61314" w:rsidP="00A75F69">
      <w:pPr>
        <w:pStyle w:val="Paragraphedeliste"/>
        <w:numPr>
          <w:ilvl w:val="0"/>
          <w:numId w:val="1"/>
        </w:numPr>
        <w:ind w:left="1068"/>
        <w:rPr>
          <w:b/>
          <w:bCs/>
        </w:rPr>
      </w:pPr>
      <w:r w:rsidRPr="00A75F69">
        <w:rPr>
          <w:b/>
          <w:bCs/>
        </w:rPr>
        <w:lastRenderedPageBreak/>
        <w:t xml:space="preserve">Dosage spécifique du facteur VIII ou IX : </w:t>
      </w:r>
    </w:p>
    <w:p w14:paraId="06B4BAF2" w14:textId="77777777" w:rsidR="00A61314" w:rsidRDefault="00A61314" w:rsidP="00A75F69">
      <w:pPr>
        <w:pStyle w:val="Paragraphedeliste"/>
        <w:numPr>
          <w:ilvl w:val="1"/>
          <w:numId w:val="1"/>
        </w:numPr>
        <w:ind w:left="1788"/>
      </w:pPr>
      <w:r>
        <w:t>Hémophilie majeure : &lt; 1%</w:t>
      </w:r>
    </w:p>
    <w:p w14:paraId="5E7492AE" w14:textId="77777777" w:rsidR="00A61314" w:rsidRDefault="00A61314" w:rsidP="00A75F69">
      <w:pPr>
        <w:pStyle w:val="Paragraphedeliste"/>
        <w:numPr>
          <w:ilvl w:val="1"/>
          <w:numId w:val="1"/>
        </w:numPr>
        <w:ind w:left="1788"/>
      </w:pPr>
      <w:proofErr w:type="gramStart"/>
      <w:r>
        <w:t>Hémophilie modéré</w:t>
      </w:r>
      <w:proofErr w:type="gramEnd"/>
      <w:r w:rsidR="008A5BDB">
        <w:t> : 1-5%</w:t>
      </w:r>
    </w:p>
    <w:p w14:paraId="392C02F7" w14:textId="77777777" w:rsidR="008A5BDB" w:rsidRDefault="008A5BDB" w:rsidP="00A75F69">
      <w:pPr>
        <w:pStyle w:val="Paragraphedeliste"/>
        <w:numPr>
          <w:ilvl w:val="1"/>
          <w:numId w:val="1"/>
        </w:numPr>
        <w:ind w:left="1788"/>
      </w:pPr>
      <w:r>
        <w:t>Hémophilie atténuée ou légère : &gt; 5-10%</w:t>
      </w:r>
    </w:p>
    <w:p w14:paraId="687A8AD4" w14:textId="77777777" w:rsidR="008A5BDB" w:rsidRDefault="008A5BDB" w:rsidP="00A75F69">
      <w:pPr>
        <w:pStyle w:val="Paragraphedeliste"/>
        <w:ind w:left="1788"/>
      </w:pPr>
      <w:r>
        <w:t xml:space="preserve">Recherche d’inhibiteurs (absence de correction après addition de plasma normal) </w:t>
      </w:r>
    </w:p>
    <w:p w14:paraId="402CE3B2" w14:textId="77777777" w:rsidR="00ED69C6" w:rsidRPr="00D10FCD" w:rsidRDefault="00ED69C6" w:rsidP="00A75F69">
      <w:pPr>
        <w:ind w:left="348"/>
      </w:pPr>
    </w:p>
    <w:p w14:paraId="15280719" w14:textId="77777777" w:rsidR="005412DE" w:rsidRDefault="00C74E71" w:rsidP="00C74E71">
      <w:pPr>
        <w:pStyle w:val="Titre1"/>
      </w:pPr>
      <w:r>
        <w:t>Consequences thérapeutiques :</w:t>
      </w:r>
    </w:p>
    <w:p w14:paraId="3BA4FEFB" w14:textId="77777777" w:rsidR="00C74E71" w:rsidRDefault="00C74E71" w:rsidP="00C74E71">
      <w:pPr>
        <w:pStyle w:val="Paragraphedeliste"/>
        <w:numPr>
          <w:ilvl w:val="0"/>
          <w:numId w:val="1"/>
        </w:numPr>
      </w:pPr>
      <w:r w:rsidRPr="00A75F69">
        <w:rPr>
          <w:b/>
          <w:bCs/>
        </w:rPr>
        <w:t xml:space="preserve">Traitement : </w:t>
      </w:r>
      <w:r>
        <w:t xml:space="preserve">donner le facteur qui manque </w:t>
      </w:r>
    </w:p>
    <w:p w14:paraId="43D6C62A" w14:textId="77777777" w:rsidR="00C74E71" w:rsidRDefault="00C74E71" w:rsidP="00C74E71">
      <w:pPr>
        <w:pStyle w:val="Paragraphedeliste"/>
        <w:numPr>
          <w:ilvl w:val="0"/>
          <w:numId w:val="1"/>
        </w:numPr>
      </w:pPr>
      <w:r w:rsidRPr="00A75F69">
        <w:rPr>
          <w:b/>
          <w:bCs/>
        </w:rPr>
        <w:t xml:space="preserve">Correction du déficit : </w:t>
      </w:r>
      <w:r>
        <w:t>augmenter le pourcentage du facteur</w:t>
      </w:r>
    </w:p>
    <w:p w14:paraId="217D1113" w14:textId="77777777" w:rsidR="00500A9E" w:rsidRDefault="00500A9E" w:rsidP="002A328B">
      <w:pPr>
        <w:pStyle w:val="Titre1"/>
      </w:pPr>
      <w:r>
        <w:t>Génétique :</w:t>
      </w:r>
    </w:p>
    <w:p w14:paraId="5604DB3F" w14:textId="77777777" w:rsidR="00500A9E" w:rsidRDefault="00500A9E" w:rsidP="00500A9E">
      <w:pPr>
        <w:pStyle w:val="Paragraphedeliste"/>
        <w:numPr>
          <w:ilvl w:val="0"/>
          <w:numId w:val="1"/>
        </w:numPr>
      </w:pPr>
      <w:r>
        <w:t xml:space="preserve">Affection génétique récessive liée au sexe (chromosome X) </w:t>
      </w:r>
    </w:p>
    <w:p w14:paraId="135BD575" w14:textId="77777777" w:rsidR="00500A9E" w:rsidRDefault="00C077FE" w:rsidP="00500A9E">
      <w:pPr>
        <w:pStyle w:val="Paragraphedeliste"/>
        <w:numPr>
          <w:ilvl w:val="0"/>
          <w:numId w:val="1"/>
        </w:numPr>
      </w:pPr>
      <w:r>
        <w:t>Un sujet donné peut être :</w:t>
      </w:r>
    </w:p>
    <w:p w14:paraId="4518AD9D" w14:textId="77777777" w:rsidR="00C077FE" w:rsidRDefault="00C077FE" w:rsidP="00C077FE">
      <w:pPr>
        <w:pStyle w:val="Paragraphedeliste"/>
        <w:numPr>
          <w:ilvl w:val="1"/>
          <w:numId w:val="1"/>
        </w:numPr>
      </w:pPr>
      <w:r>
        <w:t>Totalement indemne Xs Xs ou Xs Y</w:t>
      </w:r>
    </w:p>
    <w:p w14:paraId="5EC93E25" w14:textId="77777777" w:rsidR="00C077FE" w:rsidRDefault="00C077FE" w:rsidP="00C077FE">
      <w:pPr>
        <w:pStyle w:val="Paragraphedeliste"/>
        <w:numPr>
          <w:ilvl w:val="1"/>
          <w:numId w:val="1"/>
        </w:numPr>
      </w:pPr>
      <w:r>
        <w:t xml:space="preserve">Homme hétérozygote </w:t>
      </w:r>
      <w:r w:rsidR="006C0947">
        <w:t xml:space="preserve">Xm Y (homme hémophile et vecteur) </w:t>
      </w:r>
    </w:p>
    <w:p w14:paraId="6961F0AC" w14:textId="77777777" w:rsidR="006C0947" w:rsidRDefault="006C0947" w:rsidP="00C077FE">
      <w:pPr>
        <w:pStyle w:val="Paragraphedeliste"/>
        <w:numPr>
          <w:ilvl w:val="1"/>
          <w:numId w:val="1"/>
        </w:numPr>
      </w:pPr>
      <w:r>
        <w:t xml:space="preserve">Femme hétérozygote Xm Xs (femme vectrice non malade) </w:t>
      </w:r>
    </w:p>
    <w:p w14:paraId="6D5AF184" w14:textId="77777777" w:rsidR="006C0947" w:rsidRDefault="006C0947" w:rsidP="00C077FE">
      <w:pPr>
        <w:pStyle w:val="Paragraphedeliste"/>
        <w:numPr>
          <w:ilvl w:val="1"/>
          <w:numId w:val="1"/>
        </w:numPr>
      </w:pPr>
      <w:r>
        <w:t xml:space="preserve">Femme homozygote Xm Xm (femme hémophile, exceptionnelle, gène létal) </w:t>
      </w:r>
    </w:p>
    <w:p w14:paraId="54F03888" w14:textId="77777777" w:rsidR="00661429" w:rsidRDefault="00661429" w:rsidP="00661429">
      <w:pPr>
        <w:pStyle w:val="Titre1"/>
      </w:pPr>
      <w:r>
        <w:t xml:space="preserve">Prise en charge : </w:t>
      </w:r>
    </w:p>
    <w:p w14:paraId="1EB5A2AF" w14:textId="77777777" w:rsidR="00661429" w:rsidRPr="00731731" w:rsidRDefault="00661429" w:rsidP="00661429">
      <w:pPr>
        <w:pStyle w:val="Paragraphedeliste"/>
        <w:numPr>
          <w:ilvl w:val="0"/>
          <w:numId w:val="1"/>
        </w:numPr>
        <w:rPr>
          <w:b/>
          <w:bCs/>
        </w:rPr>
      </w:pPr>
      <w:r w:rsidRPr="00731731">
        <w:rPr>
          <w:b/>
          <w:bCs/>
        </w:rPr>
        <w:t xml:space="preserve">Éducation thérapeutique dès le diagnostic : </w:t>
      </w:r>
    </w:p>
    <w:p w14:paraId="392ECEEB" w14:textId="77777777" w:rsidR="00661429" w:rsidRDefault="00661429" w:rsidP="00661429">
      <w:pPr>
        <w:pStyle w:val="Paragraphedeliste"/>
        <w:numPr>
          <w:ilvl w:val="1"/>
          <w:numId w:val="1"/>
        </w:numPr>
      </w:pPr>
      <w:r>
        <w:t xml:space="preserve">Patient </w:t>
      </w:r>
    </w:p>
    <w:p w14:paraId="53C4E1D0" w14:textId="77777777" w:rsidR="00661429" w:rsidRDefault="00661429" w:rsidP="00661429">
      <w:pPr>
        <w:pStyle w:val="Paragraphedeliste"/>
        <w:numPr>
          <w:ilvl w:val="1"/>
          <w:numId w:val="1"/>
        </w:numPr>
      </w:pPr>
      <w:r>
        <w:t xml:space="preserve">Parent </w:t>
      </w:r>
    </w:p>
    <w:p w14:paraId="4317DD9A" w14:textId="77777777" w:rsidR="00661429" w:rsidRDefault="00661429" w:rsidP="00661429">
      <w:pPr>
        <w:pStyle w:val="Paragraphedeliste"/>
        <w:numPr>
          <w:ilvl w:val="1"/>
          <w:numId w:val="1"/>
        </w:numPr>
      </w:pPr>
      <w:r>
        <w:t xml:space="preserve">Société </w:t>
      </w:r>
    </w:p>
    <w:p w14:paraId="059D2C26" w14:textId="77777777" w:rsidR="00661429" w:rsidRPr="00731731" w:rsidRDefault="00661429" w:rsidP="00661429">
      <w:pPr>
        <w:pStyle w:val="Paragraphedeliste"/>
        <w:numPr>
          <w:ilvl w:val="0"/>
          <w:numId w:val="1"/>
        </w:numPr>
        <w:rPr>
          <w:b/>
          <w:bCs/>
        </w:rPr>
      </w:pPr>
      <w:r w:rsidRPr="00731731">
        <w:rPr>
          <w:b/>
          <w:bCs/>
        </w:rPr>
        <w:t xml:space="preserve">Traitement substitutif : facteur manquant : </w:t>
      </w:r>
    </w:p>
    <w:p w14:paraId="79B3610D" w14:textId="77777777" w:rsidR="00661429" w:rsidRDefault="00661429" w:rsidP="00661429">
      <w:pPr>
        <w:pStyle w:val="Paragraphedeliste"/>
        <w:numPr>
          <w:ilvl w:val="1"/>
          <w:numId w:val="1"/>
        </w:numPr>
      </w:pPr>
      <w:r>
        <w:t xml:space="preserve">En prophylaxie </w:t>
      </w:r>
    </w:p>
    <w:p w14:paraId="719F3937" w14:textId="77777777" w:rsidR="00661429" w:rsidRDefault="00661429" w:rsidP="00661429">
      <w:pPr>
        <w:pStyle w:val="Paragraphedeliste"/>
        <w:numPr>
          <w:ilvl w:val="1"/>
          <w:numId w:val="1"/>
        </w:numPr>
      </w:pPr>
      <w:r>
        <w:t>À la demande</w:t>
      </w:r>
    </w:p>
    <w:p w14:paraId="0462D8D0" w14:textId="77777777" w:rsidR="00661429" w:rsidRPr="00731731" w:rsidRDefault="00661429" w:rsidP="00661429">
      <w:pPr>
        <w:pStyle w:val="Paragraphedeliste"/>
        <w:numPr>
          <w:ilvl w:val="0"/>
          <w:numId w:val="1"/>
        </w:numPr>
        <w:rPr>
          <w:b/>
          <w:bCs/>
        </w:rPr>
      </w:pPr>
      <w:r w:rsidRPr="00731731">
        <w:rPr>
          <w:b/>
          <w:bCs/>
        </w:rPr>
        <w:t>Traitement adjuvant</w:t>
      </w:r>
    </w:p>
    <w:p w14:paraId="5F245158" w14:textId="77777777" w:rsidR="00661429" w:rsidRDefault="00661429" w:rsidP="00661429">
      <w:pPr>
        <w:pStyle w:val="Titre2"/>
      </w:pPr>
      <w:r>
        <w:t xml:space="preserve">Éducation thérapeutique : </w:t>
      </w:r>
    </w:p>
    <w:p w14:paraId="0F517623" w14:textId="77777777" w:rsidR="00661429" w:rsidRPr="00731731" w:rsidRDefault="00661429" w:rsidP="00661429">
      <w:pPr>
        <w:pStyle w:val="Paragraphedeliste"/>
        <w:numPr>
          <w:ilvl w:val="0"/>
          <w:numId w:val="1"/>
        </w:numPr>
        <w:rPr>
          <w:b/>
          <w:bCs/>
        </w:rPr>
      </w:pPr>
      <w:r w:rsidRPr="00731731">
        <w:rPr>
          <w:b/>
          <w:bCs/>
        </w:rPr>
        <w:t xml:space="preserve">Après le diagnostic : </w:t>
      </w:r>
    </w:p>
    <w:p w14:paraId="432DD609" w14:textId="77777777" w:rsidR="00661429" w:rsidRPr="00731731" w:rsidRDefault="00661429" w:rsidP="0066142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31731">
        <w:rPr>
          <w:b/>
          <w:bCs/>
          <w:i/>
          <w:iCs/>
        </w:rPr>
        <w:t xml:space="preserve">Éducation thérapeutique </w:t>
      </w:r>
    </w:p>
    <w:p w14:paraId="5078EF62" w14:textId="77777777" w:rsidR="00661429" w:rsidRPr="00731731" w:rsidRDefault="00661429" w:rsidP="0066142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31731">
        <w:rPr>
          <w:b/>
          <w:bCs/>
          <w:i/>
          <w:iCs/>
        </w:rPr>
        <w:t xml:space="preserve">Cibles : </w:t>
      </w:r>
    </w:p>
    <w:p w14:paraId="4A8473D1" w14:textId="77777777" w:rsidR="00661429" w:rsidRDefault="00661429" w:rsidP="00661429">
      <w:pPr>
        <w:pStyle w:val="Paragraphedeliste"/>
        <w:numPr>
          <w:ilvl w:val="2"/>
          <w:numId w:val="1"/>
        </w:numPr>
      </w:pPr>
      <w:r>
        <w:t>Malade</w:t>
      </w:r>
    </w:p>
    <w:p w14:paraId="565C045F" w14:textId="77777777" w:rsidR="00661429" w:rsidRDefault="00661429" w:rsidP="00661429">
      <w:pPr>
        <w:pStyle w:val="Paragraphedeliste"/>
        <w:numPr>
          <w:ilvl w:val="2"/>
          <w:numId w:val="1"/>
        </w:numPr>
      </w:pPr>
      <w:r>
        <w:t>Famille</w:t>
      </w:r>
    </w:p>
    <w:p w14:paraId="23209C7C" w14:textId="77777777" w:rsidR="00661429" w:rsidRDefault="00661429" w:rsidP="00661429">
      <w:pPr>
        <w:pStyle w:val="Paragraphedeliste"/>
        <w:numPr>
          <w:ilvl w:val="2"/>
          <w:numId w:val="1"/>
        </w:numPr>
      </w:pPr>
      <w:r>
        <w:t xml:space="preserve">Entourage immédiat </w:t>
      </w:r>
    </w:p>
    <w:p w14:paraId="35201112" w14:textId="77777777" w:rsidR="00661429" w:rsidRDefault="00661429" w:rsidP="00661429">
      <w:pPr>
        <w:pStyle w:val="Paragraphedeliste"/>
        <w:numPr>
          <w:ilvl w:val="2"/>
          <w:numId w:val="1"/>
        </w:numPr>
      </w:pPr>
      <w:r>
        <w:t>Société : école, association, agent communautaire</w:t>
      </w:r>
    </w:p>
    <w:p w14:paraId="2A3BB914" w14:textId="77777777" w:rsidR="00661429" w:rsidRPr="00731731" w:rsidRDefault="00661429" w:rsidP="0066142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31731">
        <w:rPr>
          <w:b/>
          <w:bCs/>
          <w:i/>
          <w:iCs/>
        </w:rPr>
        <w:t xml:space="preserve">Contenu : </w:t>
      </w:r>
    </w:p>
    <w:p w14:paraId="5038106D" w14:textId="77777777" w:rsidR="00661429" w:rsidRDefault="00661429" w:rsidP="00661429">
      <w:pPr>
        <w:pStyle w:val="Paragraphedeliste"/>
        <w:numPr>
          <w:ilvl w:val="2"/>
          <w:numId w:val="1"/>
        </w:numPr>
      </w:pPr>
      <w:r>
        <w:t xml:space="preserve">Compréhension de la maladie </w:t>
      </w:r>
    </w:p>
    <w:p w14:paraId="11DB0F79" w14:textId="77777777" w:rsidR="00661429" w:rsidRDefault="00661429" w:rsidP="00661429">
      <w:pPr>
        <w:pStyle w:val="Paragraphedeliste"/>
        <w:numPr>
          <w:ilvl w:val="2"/>
          <w:numId w:val="1"/>
        </w:numPr>
      </w:pPr>
      <w:r>
        <w:t xml:space="preserve">Prévention de l’hémorragie </w:t>
      </w:r>
    </w:p>
    <w:p w14:paraId="1BED61B0" w14:textId="77777777" w:rsidR="00661429" w:rsidRDefault="00661429" w:rsidP="00661429">
      <w:pPr>
        <w:pStyle w:val="Paragraphedeliste"/>
        <w:numPr>
          <w:ilvl w:val="2"/>
          <w:numId w:val="1"/>
        </w:numPr>
      </w:pPr>
      <w:r>
        <w:t>Traitement de la maladie</w:t>
      </w:r>
    </w:p>
    <w:p w14:paraId="7CC95069" w14:textId="77777777" w:rsidR="00661429" w:rsidRDefault="00661429" w:rsidP="00661429">
      <w:pPr>
        <w:pStyle w:val="Paragraphedeliste"/>
        <w:numPr>
          <w:ilvl w:val="2"/>
          <w:numId w:val="1"/>
        </w:numPr>
      </w:pPr>
      <w:r>
        <w:t xml:space="preserve">Quand aller au centre de traitement </w:t>
      </w:r>
    </w:p>
    <w:p w14:paraId="521EC42E" w14:textId="77777777" w:rsidR="00661429" w:rsidRDefault="00661429" w:rsidP="00661429">
      <w:pPr>
        <w:pStyle w:val="Paragraphedeliste"/>
        <w:numPr>
          <w:ilvl w:val="2"/>
          <w:numId w:val="1"/>
        </w:numPr>
      </w:pPr>
      <w:r>
        <w:t>Carte hémophile</w:t>
      </w:r>
    </w:p>
    <w:p w14:paraId="0158F241" w14:textId="77777777" w:rsidR="00661429" w:rsidRPr="00731731" w:rsidRDefault="005B3EDC" w:rsidP="00661429">
      <w:pPr>
        <w:pStyle w:val="Paragraphedeliste"/>
        <w:numPr>
          <w:ilvl w:val="0"/>
          <w:numId w:val="1"/>
        </w:numPr>
        <w:rPr>
          <w:b/>
          <w:bCs/>
        </w:rPr>
      </w:pPr>
      <w:r w:rsidRPr="00731731">
        <w:rPr>
          <w:b/>
          <w:bCs/>
        </w:rPr>
        <w:t xml:space="preserve">Rappel physiologique : déficit congénital : traitement substitutif (facteur VIII ou IX) </w:t>
      </w:r>
    </w:p>
    <w:p w14:paraId="4C525D69" w14:textId="77777777" w:rsidR="005B3EDC" w:rsidRPr="00731731" w:rsidRDefault="005B3EDC" w:rsidP="00661429">
      <w:pPr>
        <w:pStyle w:val="Paragraphedeliste"/>
        <w:numPr>
          <w:ilvl w:val="0"/>
          <w:numId w:val="1"/>
        </w:numPr>
        <w:rPr>
          <w:b/>
          <w:bCs/>
        </w:rPr>
      </w:pPr>
      <w:r w:rsidRPr="00731731">
        <w:rPr>
          <w:b/>
          <w:bCs/>
        </w:rPr>
        <w:lastRenderedPageBreak/>
        <w:t xml:space="preserve">Deux façons : </w:t>
      </w:r>
    </w:p>
    <w:p w14:paraId="0ED66F06" w14:textId="77777777" w:rsidR="005B3EDC" w:rsidRDefault="005B3EDC" w:rsidP="005B3EDC">
      <w:pPr>
        <w:pStyle w:val="Paragraphedeliste"/>
        <w:numPr>
          <w:ilvl w:val="1"/>
          <w:numId w:val="1"/>
        </w:numPr>
      </w:pPr>
      <w:r>
        <w:t xml:space="preserve">Corriger de façon continue (prophylaxie) </w:t>
      </w:r>
    </w:p>
    <w:p w14:paraId="536DEB02" w14:textId="77777777" w:rsidR="005B3EDC" w:rsidRDefault="005B3EDC" w:rsidP="005B3EDC">
      <w:pPr>
        <w:pStyle w:val="Paragraphedeliste"/>
        <w:numPr>
          <w:ilvl w:val="1"/>
          <w:numId w:val="1"/>
        </w:numPr>
      </w:pPr>
      <w:r>
        <w:t xml:space="preserve">Seulement quand accident hémorragique ou traumatismes ou blessures (à la demande) </w:t>
      </w:r>
    </w:p>
    <w:p w14:paraId="3ADD7D8D" w14:textId="77777777" w:rsidR="00917220" w:rsidRDefault="005B3EDC" w:rsidP="00917220">
      <w:pPr>
        <w:pStyle w:val="Paragraphedeliste"/>
        <w:numPr>
          <w:ilvl w:val="0"/>
          <w:numId w:val="1"/>
        </w:numPr>
      </w:pPr>
      <w:r w:rsidRPr="00731731">
        <w:rPr>
          <w:b/>
          <w:bCs/>
        </w:rPr>
        <w:t>Risque de développement d'anticorps</w:t>
      </w:r>
      <w:r>
        <w:t xml:space="preserve"> (inhibiteurs) </w:t>
      </w:r>
    </w:p>
    <w:p w14:paraId="5E264B2F" w14:textId="77777777" w:rsidR="00917220" w:rsidRDefault="00917220" w:rsidP="009E1733">
      <w:pPr>
        <w:pStyle w:val="Titre2"/>
      </w:pPr>
      <w:r>
        <w:t xml:space="preserve">Traitement de l’hémophilie A : </w:t>
      </w:r>
    </w:p>
    <w:p w14:paraId="7E1F366B" w14:textId="77777777" w:rsidR="00917220" w:rsidRPr="00731731" w:rsidRDefault="00917220" w:rsidP="00917220">
      <w:pPr>
        <w:pStyle w:val="Paragraphedeliste"/>
        <w:numPr>
          <w:ilvl w:val="0"/>
          <w:numId w:val="1"/>
        </w:numPr>
        <w:rPr>
          <w:b/>
          <w:bCs/>
        </w:rPr>
      </w:pPr>
      <w:r w:rsidRPr="00731731">
        <w:rPr>
          <w:b/>
          <w:bCs/>
        </w:rPr>
        <w:t xml:space="preserve">Traitement substitutif : </w:t>
      </w:r>
    </w:p>
    <w:p w14:paraId="0E7799BD" w14:textId="77777777" w:rsidR="00917220" w:rsidRDefault="00917220" w:rsidP="00917220">
      <w:pPr>
        <w:pStyle w:val="Paragraphedeliste"/>
        <w:numPr>
          <w:ilvl w:val="1"/>
          <w:numId w:val="1"/>
        </w:numPr>
      </w:pPr>
      <w:r>
        <w:t xml:space="preserve">Sang frais </w:t>
      </w:r>
    </w:p>
    <w:p w14:paraId="1D51ACAC" w14:textId="77777777" w:rsidR="00917220" w:rsidRDefault="009E1733" w:rsidP="00917220">
      <w:pPr>
        <w:pStyle w:val="Paragraphedeliste"/>
        <w:numPr>
          <w:ilvl w:val="1"/>
          <w:numId w:val="1"/>
        </w:numPr>
      </w:pPr>
      <w:r>
        <w:t xml:space="preserve">Plasma frais (PFC) </w:t>
      </w:r>
    </w:p>
    <w:p w14:paraId="615A011F" w14:textId="77777777" w:rsidR="009E1733" w:rsidRDefault="009E1733" w:rsidP="00917220">
      <w:pPr>
        <w:pStyle w:val="Paragraphedeliste"/>
        <w:numPr>
          <w:ilvl w:val="1"/>
          <w:numId w:val="1"/>
        </w:numPr>
      </w:pPr>
      <w:r>
        <w:t xml:space="preserve">Concentrée en facteur VIII (VIII ou VIII + vWF) </w:t>
      </w:r>
    </w:p>
    <w:p w14:paraId="54E9FCC5" w14:textId="77777777" w:rsidR="009E1733" w:rsidRPr="00731731" w:rsidRDefault="009E1733" w:rsidP="009E1733">
      <w:pPr>
        <w:pStyle w:val="Paragraphedeliste"/>
        <w:numPr>
          <w:ilvl w:val="0"/>
          <w:numId w:val="1"/>
        </w:numPr>
        <w:rPr>
          <w:b/>
          <w:bCs/>
        </w:rPr>
      </w:pPr>
      <w:r w:rsidRPr="00731731">
        <w:rPr>
          <w:b/>
          <w:bCs/>
        </w:rPr>
        <w:t xml:space="preserve">Traitement non substitutif : </w:t>
      </w:r>
    </w:p>
    <w:p w14:paraId="2F92EABB" w14:textId="77777777" w:rsidR="009E1733" w:rsidRDefault="009E1733" w:rsidP="009E1733">
      <w:pPr>
        <w:pStyle w:val="Paragraphedeliste"/>
        <w:numPr>
          <w:ilvl w:val="1"/>
          <w:numId w:val="1"/>
        </w:numPr>
      </w:pPr>
      <w:r w:rsidRPr="00731731">
        <w:rPr>
          <w:b/>
          <w:bCs/>
          <w:i/>
          <w:iCs/>
        </w:rPr>
        <w:t>Desmopressine</w:t>
      </w:r>
      <w:r>
        <w:t xml:space="preserve"> (Minrin</w:t>
      </w:r>
      <w:r w:rsidRPr="009D6EF3">
        <w:rPr>
          <w:vertAlign w:val="superscript"/>
        </w:rPr>
        <w:t>®</w:t>
      </w:r>
      <w:r>
        <w:t>, Octim</w:t>
      </w:r>
      <w:r w:rsidRPr="009D6EF3">
        <w:rPr>
          <w:vertAlign w:val="superscript"/>
        </w:rPr>
        <w:t>®</w:t>
      </w:r>
      <w:r>
        <w:t xml:space="preserve">) </w:t>
      </w:r>
    </w:p>
    <w:p w14:paraId="3243E79E" w14:textId="77777777" w:rsidR="009E1733" w:rsidRDefault="009E1733" w:rsidP="009E1733">
      <w:pPr>
        <w:pStyle w:val="Paragraphedeliste"/>
        <w:numPr>
          <w:ilvl w:val="2"/>
          <w:numId w:val="1"/>
        </w:numPr>
      </w:pPr>
      <w:r w:rsidRPr="00731731">
        <w:t>En</w:t>
      </w:r>
      <w:r>
        <w:t xml:space="preserve"> cas d’hémophilie modérée ou légère </w:t>
      </w:r>
    </w:p>
    <w:p w14:paraId="72197083" w14:textId="77777777" w:rsidR="009E1733" w:rsidRDefault="009E1733" w:rsidP="009E1733">
      <w:pPr>
        <w:pStyle w:val="Paragraphedeliste"/>
        <w:numPr>
          <w:ilvl w:val="2"/>
          <w:numId w:val="1"/>
        </w:numPr>
      </w:pPr>
      <w:r>
        <w:t>Pour augmenter l’activité du facteur VIII</w:t>
      </w:r>
    </w:p>
    <w:p w14:paraId="54FE42CE" w14:textId="77777777" w:rsidR="009E1733" w:rsidRDefault="009E1733" w:rsidP="009E1733">
      <w:pPr>
        <w:pStyle w:val="Paragraphedeliste"/>
        <w:numPr>
          <w:ilvl w:val="1"/>
          <w:numId w:val="1"/>
        </w:numPr>
      </w:pPr>
      <w:r w:rsidRPr="00731731">
        <w:rPr>
          <w:b/>
          <w:bCs/>
          <w:i/>
          <w:iCs/>
        </w:rPr>
        <w:t>Emicizumab</w:t>
      </w:r>
      <w:r>
        <w:t xml:space="preserve"> (mime action VIII) Ac bispésifique contre IX et X : prophylaxie en </w:t>
      </w:r>
      <w:r w:rsidR="00DE01BE">
        <w:t>sous-cutanée</w:t>
      </w:r>
    </w:p>
    <w:p w14:paraId="3955C45C" w14:textId="77777777" w:rsidR="009E1733" w:rsidRPr="003403E9" w:rsidRDefault="009E1733" w:rsidP="009E1733">
      <w:pPr>
        <w:pStyle w:val="Paragraphedeliste"/>
        <w:numPr>
          <w:ilvl w:val="0"/>
          <w:numId w:val="1"/>
        </w:numPr>
        <w:rPr>
          <w:b/>
          <w:bCs/>
        </w:rPr>
      </w:pPr>
      <w:r w:rsidRPr="003403E9">
        <w:rPr>
          <w:b/>
          <w:bCs/>
        </w:rPr>
        <w:t xml:space="preserve">Traitement radical : </w:t>
      </w:r>
    </w:p>
    <w:p w14:paraId="2A5ACA00" w14:textId="77777777" w:rsidR="009E1733" w:rsidRDefault="009E1733" w:rsidP="009E1733">
      <w:pPr>
        <w:pStyle w:val="Paragraphedeliste"/>
        <w:numPr>
          <w:ilvl w:val="1"/>
          <w:numId w:val="1"/>
        </w:numPr>
      </w:pPr>
      <w:r>
        <w:t xml:space="preserve">Thérapie génique </w:t>
      </w:r>
    </w:p>
    <w:p w14:paraId="78042DE6" w14:textId="77777777" w:rsidR="009E1733" w:rsidRDefault="009E1733" w:rsidP="009E1733">
      <w:pPr>
        <w:pStyle w:val="Paragraphedeliste"/>
        <w:numPr>
          <w:ilvl w:val="1"/>
          <w:numId w:val="1"/>
        </w:numPr>
      </w:pPr>
      <w:r>
        <w:t>Greffe de foie</w:t>
      </w:r>
      <w:r w:rsidR="00DE01BE">
        <w:t xml:space="preserve"> </w:t>
      </w:r>
    </w:p>
    <w:p w14:paraId="5361D0D5" w14:textId="77777777" w:rsidR="009F1B6D" w:rsidRPr="003403E9" w:rsidRDefault="009F1B6D" w:rsidP="009F1B6D">
      <w:pPr>
        <w:pStyle w:val="Paragraphedeliste"/>
        <w:numPr>
          <w:ilvl w:val="0"/>
          <w:numId w:val="1"/>
        </w:numPr>
        <w:rPr>
          <w:b/>
          <w:bCs/>
        </w:rPr>
      </w:pPr>
      <w:r w:rsidRPr="003403E9">
        <w:rPr>
          <w:b/>
          <w:bCs/>
        </w:rPr>
        <w:t xml:space="preserve">Traitement adjuvant </w:t>
      </w:r>
    </w:p>
    <w:p w14:paraId="6A955404" w14:textId="77777777" w:rsidR="00F64EC8" w:rsidRDefault="00F64EC8" w:rsidP="00592494">
      <w:pPr>
        <w:pStyle w:val="Titre2"/>
      </w:pPr>
      <w:r>
        <w:t xml:space="preserve">Traitement de l’hémophilie B : </w:t>
      </w:r>
    </w:p>
    <w:p w14:paraId="7DC51915" w14:textId="77777777" w:rsidR="00F64EC8" w:rsidRPr="003403E9" w:rsidRDefault="00F64EC8" w:rsidP="00F64EC8">
      <w:pPr>
        <w:pStyle w:val="Paragraphedeliste"/>
        <w:numPr>
          <w:ilvl w:val="0"/>
          <w:numId w:val="1"/>
        </w:numPr>
        <w:rPr>
          <w:b/>
          <w:bCs/>
        </w:rPr>
      </w:pPr>
      <w:r w:rsidRPr="003403E9">
        <w:rPr>
          <w:b/>
          <w:bCs/>
        </w:rPr>
        <w:t xml:space="preserve">Traitement substitutif : </w:t>
      </w:r>
    </w:p>
    <w:p w14:paraId="0D602F98" w14:textId="77777777" w:rsidR="00F64EC8" w:rsidRDefault="00F64EC8" w:rsidP="00F64EC8">
      <w:pPr>
        <w:pStyle w:val="Paragraphedeliste"/>
        <w:numPr>
          <w:ilvl w:val="1"/>
          <w:numId w:val="1"/>
        </w:numPr>
      </w:pPr>
      <w:r>
        <w:t xml:space="preserve">Sang, même conservé </w:t>
      </w:r>
    </w:p>
    <w:p w14:paraId="3E0EA286" w14:textId="77777777" w:rsidR="00F64EC8" w:rsidRDefault="00F64EC8" w:rsidP="00F64EC8">
      <w:pPr>
        <w:pStyle w:val="Paragraphedeliste"/>
        <w:numPr>
          <w:ilvl w:val="1"/>
          <w:numId w:val="1"/>
        </w:numPr>
      </w:pPr>
      <w:r>
        <w:t xml:space="preserve">Plasma : sec, frais (PFC) </w:t>
      </w:r>
    </w:p>
    <w:p w14:paraId="527DD362" w14:textId="77777777" w:rsidR="00F64EC8" w:rsidRDefault="00F64EC8" w:rsidP="00F64EC8">
      <w:pPr>
        <w:pStyle w:val="Paragraphedeliste"/>
        <w:numPr>
          <w:ilvl w:val="1"/>
          <w:numId w:val="1"/>
        </w:numPr>
      </w:pPr>
      <w:r>
        <w:t xml:space="preserve">Fraction PPSB, </w:t>
      </w:r>
      <w:r w:rsidR="00592494">
        <w:t>apportant</w:t>
      </w:r>
      <w:r>
        <w:t xml:space="preserve"> facteur IX sous </w:t>
      </w:r>
      <w:r w:rsidR="00592494">
        <w:t xml:space="preserve">un </w:t>
      </w:r>
      <w:r>
        <w:t xml:space="preserve">faible volume </w:t>
      </w:r>
    </w:p>
    <w:p w14:paraId="4023353C" w14:textId="77777777" w:rsidR="00F64EC8" w:rsidRDefault="00F64EC8" w:rsidP="00F64EC8">
      <w:pPr>
        <w:pStyle w:val="Paragraphedeliste"/>
        <w:numPr>
          <w:ilvl w:val="1"/>
          <w:numId w:val="1"/>
        </w:numPr>
      </w:pPr>
      <w:r>
        <w:t>Concentré de facteur IX</w:t>
      </w:r>
    </w:p>
    <w:p w14:paraId="21BE2873" w14:textId="77777777" w:rsidR="00F64EC8" w:rsidRDefault="00F64EC8" w:rsidP="00F64EC8">
      <w:pPr>
        <w:pStyle w:val="Paragraphedeliste"/>
        <w:numPr>
          <w:ilvl w:val="1"/>
          <w:numId w:val="1"/>
        </w:numPr>
      </w:pPr>
      <w:r>
        <w:t>Vitamine K pour la forme modérée ou mineure</w:t>
      </w:r>
    </w:p>
    <w:p w14:paraId="17227B9A" w14:textId="77777777" w:rsidR="00F64EC8" w:rsidRPr="003403E9" w:rsidRDefault="00F64EC8" w:rsidP="00F64EC8">
      <w:pPr>
        <w:pStyle w:val="Paragraphedeliste"/>
        <w:numPr>
          <w:ilvl w:val="0"/>
          <w:numId w:val="1"/>
        </w:numPr>
        <w:rPr>
          <w:b/>
          <w:bCs/>
        </w:rPr>
      </w:pPr>
      <w:r w:rsidRPr="003403E9">
        <w:rPr>
          <w:b/>
          <w:bCs/>
        </w:rPr>
        <w:t xml:space="preserve">Traitement adjuvant </w:t>
      </w:r>
    </w:p>
    <w:p w14:paraId="20EC82C9" w14:textId="77777777" w:rsidR="00F64EC8" w:rsidRPr="003403E9" w:rsidRDefault="00F64EC8" w:rsidP="00F64EC8">
      <w:pPr>
        <w:pStyle w:val="Paragraphedeliste"/>
        <w:numPr>
          <w:ilvl w:val="0"/>
          <w:numId w:val="1"/>
        </w:numPr>
        <w:rPr>
          <w:b/>
          <w:bCs/>
        </w:rPr>
      </w:pPr>
      <w:r w:rsidRPr="003403E9">
        <w:rPr>
          <w:b/>
          <w:bCs/>
        </w:rPr>
        <w:t>Traitement radical :</w:t>
      </w:r>
    </w:p>
    <w:p w14:paraId="2C622992" w14:textId="77777777" w:rsidR="00F64EC8" w:rsidRDefault="00F64EC8" w:rsidP="00F64EC8">
      <w:pPr>
        <w:pStyle w:val="Paragraphedeliste"/>
        <w:numPr>
          <w:ilvl w:val="1"/>
          <w:numId w:val="1"/>
        </w:numPr>
      </w:pPr>
      <w:r>
        <w:t xml:space="preserve">Thérapie génique </w:t>
      </w:r>
    </w:p>
    <w:p w14:paraId="4CE183A1" w14:textId="77777777" w:rsidR="00F64EC8" w:rsidRDefault="00F64EC8" w:rsidP="00F64EC8">
      <w:pPr>
        <w:pStyle w:val="Paragraphedeliste"/>
        <w:numPr>
          <w:ilvl w:val="1"/>
          <w:numId w:val="1"/>
        </w:numPr>
      </w:pPr>
      <w:r>
        <w:t xml:space="preserve">Greffe de foie </w:t>
      </w:r>
    </w:p>
    <w:p w14:paraId="02839D2C" w14:textId="77777777" w:rsidR="00F75332" w:rsidRDefault="00F75332" w:rsidP="000C3EB0">
      <w:pPr>
        <w:pStyle w:val="Titre2"/>
      </w:pPr>
      <w:r>
        <w:t xml:space="preserve">Traitement adjuvant : </w:t>
      </w:r>
    </w:p>
    <w:p w14:paraId="0E3140C2" w14:textId="77777777" w:rsidR="00F75332" w:rsidRDefault="00F75332" w:rsidP="00F75332">
      <w:pPr>
        <w:pStyle w:val="Paragraphedeliste"/>
        <w:numPr>
          <w:ilvl w:val="0"/>
          <w:numId w:val="1"/>
        </w:numPr>
      </w:pPr>
      <w:r w:rsidRPr="003403E9">
        <w:rPr>
          <w:b/>
          <w:bCs/>
        </w:rPr>
        <w:t>Antifibrinolytique</w:t>
      </w:r>
      <w:r>
        <w:t xml:space="preserve"> pour maintien du caillot formé</w:t>
      </w:r>
    </w:p>
    <w:p w14:paraId="128E068F" w14:textId="77777777" w:rsidR="00F75332" w:rsidRDefault="000C3EB0" w:rsidP="00F75332">
      <w:pPr>
        <w:pStyle w:val="Paragraphedeliste"/>
        <w:numPr>
          <w:ilvl w:val="0"/>
          <w:numId w:val="1"/>
        </w:numPr>
      </w:pPr>
      <w:r w:rsidRPr="003403E9">
        <w:rPr>
          <w:b/>
          <w:bCs/>
        </w:rPr>
        <w:t>Acide</w:t>
      </w:r>
      <w:r w:rsidR="00F75332" w:rsidRPr="003403E9">
        <w:rPr>
          <w:b/>
          <w:bCs/>
        </w:rPr>
        <w:t xml:space="preserve"> tranexamique</w:t>
      </w:r>
      <w:r w:rsidR="00F75332">
        <w:t xml:space="preserve"> (Exacyl</w:t>
      </w:r>
      <w:r w:rsidR="00F75332" w:rsidRPr="009D6EF3">
        <w:rPr>
          <w:vertAlign w:val="superscript"/>
        </w:rPr>
        <w:t>®</w:t>
      </w:r>
      <w:r w:rsidR="00F75332">
        <w:t xml:space="preserve">) </w:t>
      </w:r>
    </w:p>
    <w:p w14:paraId="6D9E4947" w14:textId="77777777" w:rsidR="00F75332" w:rsidRDefault="00F75332" w:rsidP="00F75332">
      <w:pPr>
        <w:pStyle w:val="Paragraphedeliste"/>
        <w:numPr>
          <w:ilvl w:val="1"/>
          <w:numId w:val="1"/>
        </w:numPr>
      </w:pPr>
      <w:r>
        <w:t xml:space="preserve">1 cp ou 1 amp x 3/j (10 mg/kg </w:t>
      </w:r>
      <w:r w:rsidR="000C3EB0">
        <w:t>–</w:t>
      </w:r>
      <w:r>
        <w:t xml:space="preserve"> </w:t>
      </w:r>
      <w:r w:rsidR="000C3EB0">
        <w:t xml:space="preserve">20 mg/kg/j) </w:t>
      </w:r>
    </w:p>
    <w:p w14:paraId="6C6E24DF" w14:textId="77777777" w:rsidR="000C3EB0" w:rsidRDefault="000C3EB0" w:rsidP="00F75332">
      <w:pPr>
        <w:pStyle w:val="Paragraphedeliste"/>
        <w:numPr>
          <w:ilvl w:val="1"/>
          <w:numId w:val="1"/>
        </w:numPr>
      </w:pPr>
      <w:r>
        <w:t>Sauf en cas d’hématurie</w:t>
      </w:r>
    </w:p>
    <w:p w14:paraId="5889776C" w14:textId="77777777" w:rsidR="002D31AF" w:rsidRDefault="002D31AF" w:rsidP="004C4D2A">
      <w:pPr>
        <w:pStyle w:val="Titre2"/>
      </w:pPr>
      <w:r>
        <w:t xml:space="preserve">Traitements locaux : </w:t>
      </w:r>
    </w:p>
    <w:p w14:paraId="2CB7402E" w14:textId="77777777" w:rsidR="002D31AF" w:rsidRPr="003403E9" w:rsidRDefault="002D31AF" w:rsidP="002D31AF">
      <w:pPr>
        <w:pStyle w:val="Paragraphedeliste"/>
        <w:numPr>
          <w:ilvl w:val="0"/>
          <w:numId w:val="1"/>
        </w:numPr>
        <w:rPr>
          <w:b/>
          <w:bCs/>
        </w:rPr>
      </w:pPr>
      <w:r w:rsidRPr="003403E9">
        <w:rPr>
          <w:b/>
          <w:bCs/>
        </w:rPr>
        <w:t>Bandage compressif prolongé :</w:t>
      </w:r>
    </w:p>
    <w:p w14:paraId="0D25E54D" w14:textId="77777777" w:rsidR="002D31AF" w:rsidRDefault="002D31AF" w:rsidP="002D31AF">
      <w:pPr>
        <w:pStyle w:val="Paragraphedeliste"/>
        <w:numPr>
          <w:ilvl w:val="1"/>
          <w:numId w:val="1"/>
        </w:numPr>
      </w:pPr>
      <w:r>
        <w:t xml:space="preserve">Hémarthrose ou plaie cutanée </w:t>
      </w:r>
    </w:p>
    <w:p w14:paraId="01DA847B" w14:textId="77777777" w:rsidR="002D31AF" w:rsidRDefault="002D31AF" w:rsidP="002D31AF">
      <w:pPr>
        <w:pStyle w:val="Paragraphedeliste"/>
        <w:numPr>
          <w:ilvl w:val="1"/>
          <w:numId w:val="1"/>
        </w:numPr>
      </w:pPr>
      <w:r>
        <w:t>Glace</w:t>
      </w:r>
    </w:p>
    <w:p w14:paraId="37191D6E" w14:textId="77777777" w:rsidR="002D31AF" w:rsidRDefault="002D31AF" w:rsidP="002D31AF">
      <w:pPr>
        <w:pStyle w:val="Paragraphedeliste"/>
        <w:numPr>
          <w:ilvl w:val="1"/>
          <w:numId w:val="1"/>
        </w:numPr>
      </w:pPr>
      <w:r>
        <w:t>Ne jamais ponctionner un hématome ou hémarthrose sauf si correction par traitement substitutif</w:t>
      </w:r>
    </w:p>
    <w:p w14:paraId="598AC806" w14:textId="77777777" w:rsidR="002D31AF" w:rsidRPr="003403E9" w:rsidRDefault="002D31AF" w:rsidP="002D31AF">
      <w:pPr>
        <w:pStyle w:val="Paragraphedeliste"/>
        <w:numPr>
          <w:ilvl w:val="0"/>
          <w:numId w:val="1"/>
        </w:numPr>
        <w:rPr>
          <w:b/>
          <w:bCs/>
        </w:rPr>
      </w:pPr>
      <w:r w:rsidRPr="003403E9">
        <w:rPr>
          <w:b/>
          <w:bCs/>
        </w:rPr>
        <w:t xml:space="preserve">Hémostatiques locaux : </w:t>
      </w:r>
    </w:p>
    <w:p w14:paraId="3C286E77" w14:textId="77777777" w:rsidR="002D31AF" w:rsidRDefault="002D31AF" w:rsidP="002D31AF">
      <w:pPr>
        <w:pStyle w:val="Paragraphedeliste"/>
        <w:numPr>
          <w:ilvl w:val="1"/>
          <w:numId w:val="1"/>
        </w:numPr>
      </w:pPr>
      <w:r>
        <w:lastRenderedPageBreak/>
        <w:t>Colgen</w:t>
      </w:r>
      <w:r w:rsidRPr="00F719D2">
        <w:rPr>
          <w:vertAlign w:val="superscript"/>
        </w:rPr>
        <w:t>®</w:t>
      </w:r>
      <w:r>
        <w:t>, Coalgan</w:t>
      </w:r>
      <w:r w:rsidRPr="00F719D2">
        <w:rPr>
          <w:vertAlign w:val="superscript"/>
        </w:rPr>
        <w:t>®</w:t>
      </w:r>
      <w:r>
        <w:t>, Surgicel</w:t>
      </w:r>
      <w:r w:rsidRPr="00F719D2">
        <w:rPr>
          <w:vertAlign w:val="superscript"/>
        </w:rPr>
        <w:t>®</w:t>
      </w:r>
      <w:r>
        <w:t xml:space="preserve"> </w:t>
      </w:r>
    </w:p>
    <w:p w14:paraId="76228E5D" w14:textId="77777777" w:rsidR="002D31AF" w:rsidRDefault="002D31AF" w:rsidP="002D31AF">
      <w:pPr>
        <w:pStyle w:val="Paragraphedeliste"/>
        <w:numPr>
          <w:ilvl w:val="1"/>
          <w:numId w:val="1"/>
        </w:numPr>
      </w:pPr>
      <w:r>
        <w:t>Biocol (poudre, solution</w:t>
      </w:r>
      <w:r w:rsidR="001416C2">
        <w:t xml:space="preserve">) </w:t>
      </w:r>
    </w:p>
    <w:p w14:paraId="26BC7C66" w14:textId="77777777" w:rsidR="002D31AF" w:rsidRDefault="002D31AF" w:rsidP="002D31AF">
      <w:pPr>
        <w:pStyle w:val="Paragraphedeliste"/>
        <w:numPr>
          <w:ilvl w:val="1"/>
          <w:numId w:val="1"/>
        </w:numPr>
      </w:pPr>
      <w:r>
        <w:t>Nasalcease, pour le nez</w:t>
      </w:r>
    </w:p>
    <w:p w14:paraId="27FD1D36" w14:textId="77777777" w:rsidR="002D31AF" w:rsidRDefault="002D31AF" w:rsidP="002D31AF">
      <w:pPr>
        <w:pStyle w:val="Paragraphedeliste"/>
        <w:numPr>
          <w:ilvl w:val="1"/>
          <w:numId w:val="1"/>
        </w:numPr>
      </w:pPr>
      <w:r>
        <w:t>Thrombase Houdé*</w:t>
      </w:r>
    </w:p>
    <w:p w14:paraId="34567763" w14:textId="77777777" w:rsidR="001416C2" w:rsidRDefault="001416C2" w:rsidP="004C4D2A">
      <w:pPr>
        <w:pStyle w:val="Titre2"/>
      </w:pPr>
      <w:r>
        <w:t xml:space="preserve">Traitement prophylactique : </w:t>
      </w:r>
    </w:p>
    <w:p w14:paraId="742ED17A" w14:textId="77777777" w:rsidR="001416C2" w:rsidRDefault="003403E9" w:rsidP="001416C2">
      <w:pPr>
        <w:pStyle w:val="Paragraphedeliste"/>
        <w:numPr>
          <w:ilvl w:val="0"/>
          <w:numId w:val="1"/>
        </w:numPr>
      </w:pPr>
      <w:r>
        <w:t>Prévention</w:t>
      </w:r>
      <w:r w:rsidR="001416C2">
        <w:t xml:space="preserve"> de tout risque hémorragique (éviction de tout objet tranchant à la portée, alimentation non acide, non tranchante, non brûlante) </w:t>
      </w:r>
    </w:p>
    <w:p w14:paraId="43271E38" w14:textId="77777777" w:rsidR="001416C2" w:rsidRDefault="001416C2" w:rsidP="001416C2">
      <w:pPr>
        <w:pStyle w:val="Paragraphedeliste"/>
        <w:numPr>
          <w:ilvl w:val="0"/>
          <w:numId w:val="1"/>
        </w:numPr>
      </w:pPr>
      <w:r>
        <w:t>Injection IM, et toute autre ponction (ou autre acte chirurgicale</w:t>
      </w:r>
      <w:r w:rsidR="004C4D2A">
        <w:t xml:space="preserve">) </w:t>
      </w:r>
      <w:r>
        <w:t xml:space="preserve">interdite sans </w:t>
      </w:r>
      <w:r w:rsidR="004C4D2A">
        <w:t>couverture hémostatique</w:t>
      </w:r>
    </w:p>
    <w:p w14:paraId="4EBF2F92" w14:textId="77777777" w:rsidR="004C4D2A" w:rsidRDefault="004C4D2A" w:rsidP="001416C2">
      <w:pPr>
        <w:pStyle w:val="Paragraphedeliste"/>
        <w:numPr>
          <w:ilvl w:val="0"/>
          <w:numId w:val="1"/>
        </w:numPr>
      </w:pPr>
      <w:r>
        <w:t>Tamponnement compressif en cas de ponction veineuse</w:t>
      </w:r>
    </w:p>
    <w:p w14:paraId="1790DD17" w14:textId="77777777" w:rsidR="004C4D2A" w:rsidRPr="00E01205" w:rsidRDefault="004C4D2A" w:rsidP="001416C2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>Maîtriser tout foyer infectieux</w:t>
      </w:r>
      <w:r w:rsidRPr="00E01205">
        <w:rPr>
          <w:rFonts w:ascii="Fairwater Script" w:hAnsi="Fairwater Script"/>
        </w:rPr>
        <w:t xml:space="preserve"> </w:t>
      </w:r>
      <w:r w:rsidR="00C86CB2" w:rsidRPr="00E01205">
        <w:rPr>
          <w:rFonts w:ascii="Fairwater Script" w:hAnsi="Fairwater Script"/>
        </w:rPr>
        <w:t xml:space="preserve">(tout infection blesse les vaisseaux) </w:t>
      </w:r>
    </w:p>
    <w:p w14:paraId="2B7E8829" w14:textId="77777777" w:rsidR="004C4D2A" w:rsidRDefault="004C4D2A" w:rsidP="001416C2">
      <w:pPr>
        <w:pStyle w:val="Paragraphedeliste"/>
        <w:numPr>
          <w:ilvl w:val="0"/>
          <w:numId w:val="1"/>
        </w:numPr>
      </w:pPr>
      <w:r>
        <w:t>Mise en état bucco-dentaire : éviter toute infection parodontale pouvant être source d’hémorragie</w:t>
      </w:r>
    </w:p>
    <w:p w14:paraId="303A4757" w14:textId="77777777" w:rsidR="004C4D2A" w:rsidRDefault="004C4D2A" w:rsidP="001416C2">
      <w:pPr>
        <w:pStyle w:val="Paragraphedeliste"/>
        <w:numPr>
          <w:ilvl w:val="0"/>
          <w:numId w:val="1"/>
        </w:numPr>
      </w:pPr>
      <w:r>
        <w:t>Kinésithérapie :</w:t>
      </w:r>
    </w:p>
    <w:p w14:paraId="46CFA228" w14:textId="77777777" w:rsidR="004C4D2A" w:rsidRPr="00AA039D" w:rsidRDefault="004C4D2A" w:rsidP="004C4D2A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AA039D">
        <w:rPr>
          <w:rFonts w:ascii="Fairwater Script" w:hAnsi="Fairwater Script"/>
        </w:rPr>
        <w:t xml:space="preserve">Au </w:t>
      </w:r>
      <w:r w:rsidR="00AA039D" w:rsidRPr="00AA039D">
        <w:rPr>
          <w:rFonts w:ascii="Fairwater Script" w:hAnsi="Fairwater Script"/>
        </w:rPr>
        <w:t>début</w:t>
      </w:r>
      <w:r w:rsidRPr="00AA039D">
        <w:rPr>
          <w:rFonts w:ascii="Fairwater Script" w:hAnsi="Fairwater Script"/>
        </w:rPr>
        <w:t xml:space="preserve"> </w:t>
      </w:r>
      <w:proofErr w:type="gramStart"/>
      <w:r w:rsidRPr="00AA039D">
        <w:rPr>
          <w:rFonts w:ascii="Fairwater Script" w:hAnsi="Fairwater Script"/>
        </w:rPr>
        <w:t>les hémophile</w:t>
      </w:r>
      <w:proofErr w:type="gramEnd"/>
      <w:r w:rsidRPr="00AA039D">
        <w:rPr>
          <w:rFonts w:ascii="Fairwater Script" w:hAnsi="Fairwater Script"/>
        </w:rPr>
        <w:t xml:space="preserve"> ne bouge pas</w:t>
      </w:r>
      <w:r w:rsidR="00F6734D" w:rsidRPr="00AA039D">
        <w:rPr>
          <w:rFonts w:ascii="Fairwater Script" w:hAnsi="Fairwater Script"/>
        </w:rPr>
        <w:sym w:font="Wingdings" w:char="F0E0"/>
      </w:r>
      <w:r w:rsidR="00F6734D" w:rsidRPr="00AA039D">
        <w:rPr>
          <w:rFonts w:ascii="Fairwater Script" w:hAnsi="Fairwater Script"/>
        </w:rPr>
        <w:t xml:space="preserve"> atrophie des muscles  </w:t>
      </w:r>
      <w:r w:rsidR="00F6734D" w:rsidRPr="00AA039D">
        <w:rPr>
          <w:rFonts w:ascii="Fairwater Script" w:hAnsi="Fairwater Script"/>
        </w:rPr>
        <w:sym w:font="Wingdings" w:char="F0E0"/>
      </w:r>
      <w:r w:rsidR="00F6734D" w:rsidRPr="00AA039D">
        <w:rPr>
          <w:rFonts w:ascii="Fairwater Script" w:hAnsi="Fairwater Script"/>
        </w:rPr>
        <w:t xml:space="preserve"> si position debout </w:t>
      </w:r>
      <w:r w:rsidR="00F6734D" w:rsidRPr="00AA039D">
        <w:rPr>
          <w:rFonts w:ascii="Fairwater Script" w:hAnsi="Fairwater Script"/>
        </w:rPr>
        <w:sym w:font="Wingdings" w:char="F0E0"/>
      </w:r>
      <w:r w:rsidR="00F6734D" w:rsidRPr="00AA039D">
        <w:rPr>
          <w:rFonts w:ascii="Fairwater Script" w:hAnsi="Fairwater Script"/>
        </w:rPr>
        <w:t xml:space="preserve"> </w:t>
      </w:r>
      <w:r w:rsidR="00587527" w:rsidRPr="00AA039D">
        <w:rPr>
          <w:rFonts w:ascii="Fairwater Script" w:hAnsi="Fairwater Script"/>
        </w:rPr>
        <w:t xml:space="preserve">tout le poids du sujet se concentre </w:t>
      </w:r>
      <w:r w:rsidR="00F6734D" w:rsidRPr="00AA039D">
        <w:rPr>
          <w:rFonts w:ascii="Fairwater Script" w:hAnsi="Fairwater Script"/>
        </w:rPr>
        <w:t xml:space="preserve">sur les </w:t>
      </w:r>
      <w:r w:rsidR="00587527" w:rsidRPr="00AA039D">
        <w:rPr>
          <w:rFonts w:ascii="Fairwater Script" w:hAnsi="Fairwater Script"/>
        </w:rPr>
        <w:t xml:space="preserve">genou </w:t>
      </w:r>
      <w:r w:rsidR="00587527" w:rsidRPr="00AA039D">
        <w:rPr>
          <w:rFonts w:ascii="Fairwater Script" w:hAnsi="Fairwater Script"/>
        </w:rPr>
        <w:sym w:font="Wingdings" w:char="F0E0"/>
      </w:r>
      <w:r w:rsidR="00587527" w:rsidRPr="00AA039D">
        <w:rPr>
          <w:rFonts w:ascii="Fairwater Script" w:hAnsi="Fairwater Script"/>
        </w:rPr>
        <w:t xml:space="preserve"> Hémarthrose </w:t>
      </w:r>
      <w:r w:rsidR="00AA039D" w:rsidRPr="00AA039D">
        <w:rPr>
          <w:rFonts w:ascii="Fairwater Script" w:hAnsi="Fairwater Script"/>
        </w:rPr>
        <w:t xml:space="preserve">(genou et cheville) </w:t>
      </w:r>
    </w:p>
    <w:p w14:paraId="268CB24C" w14:textId="77777777" w:rsidR="004C4D2A" w:rsidRDefault="004C4D2A" w:rsidP="001416C2">
      <w:pPr>
        <w:pStyle w:val="Paragraphedeliste"/>
        <w:numPr>
          <w:ilvl w:val="0"/>
          <w:numId w:val="1"/>
        </w:numPr>
      </w:pPr>
      <w:r>
        <w:t>Prise en charge psychologique</w:t>
      </w:r>
    </w:p>
    <w:p w14:paraId="7EA0D84F" w14:textId="77777777" w:rsidR="00F37ECC" w:rsidRDefault="00F37ECC" w:rsidP="00327773">
      <w:pPr>
        <w:pStyle w:val="Titre2"/>
      </w:pPr>
      <w:r>
        <w:t xml:space="preserve">Carte d’hémophile : </w:t>
      </w:r>
    </w:p>
    <w:p w14:paraId="7B975292" w14:textId="77777777" w:rsidR="00F37ECC" w:rsidRPr="000C22F0" w:rsidRDefault="00F37ECC" w:rsidP="00F37ECC">
      <w:pPr>
        <w:pStyle w:val="Paragraphedeliste"/>
        <w:numPr>
          <w:ilvl w:val="0"/>
          <w:numId w:val="1"/>
        </w:numPr>
        <w:rPr>
          <w:b/>
          <w:bCs/>
        </w:rPr>
      </w:pPr>
      <w:r w:rsidRPr="000C22F0">
        <w:rPr>
          <w:b/>
          <w:bCs/>
        </w:rPr>
        <w:t xml:space="preserve">Précisant : </w:t>
      </w:r>
    </w:p>
    <w:p w14:paraId="77479F40" w14:textId="77777777" w:rsidR="00F37ECC" w:rsidRDefault="00F37ECC" w:rsidP="00F37ECC">
      <w:pPr>
        <w:pStyle w:val="Paragraphedeliste"/>
        <w:numPr>
          <w:ilvl w:val="1"/>
          <w:numId w:val="1"/>
        </w:numPr>
      </w:pPr>
      <w:r>
        <w:t>Type</w:t>
      </w:r>
    </w:p>
    <w:p w14:paraId="11B54FF7" w14:textId="77777777" w:rsidR="00F37ECC" w:rsidRDefault="00F37ECC" w:rsidP="00F37ECC">
      <w:pPr>
        <w:pStyle w:val="Paragraphedeliste"/>
        <w:numPr>
          <w:ilvl w:val="1"/>
          <w:numId w:val="1"/>
        </w:numPr>
      </w:pPr>
      <w:r>
        <w:t xml:space="preserve">Dégrée </w:t>
      </w:r>
    </w:p>
    <w:p w14:paraId="73C977FD" w14:textId="77777777" w:rsidR="00F37ECC" w:rsidRDefault="00F37ECC" w:rsidP="00F37ECC">
      <w:pPr>
        <w:pStyle w:val="Paragraphedeliste"/>
        <w:numPr>
          <w:ilvl w:val="1"/>
          <w:numId w:val="1"/>
        </w:numPr>
      </w:pPr>
      <w:r>
        <w:t>Groupe sanguin</w:t>
      </w:r>
    </w:p>
    <w:p w14:paraId="130D2D22" w14:textId="77777777" w:rsidR="00F37ECC" w:rsidRDefault="00F37ECC" w:rsidP="00F37ECC">
      <w:pPr>
        <w:pStyle w:val="Paragraphedeliste"/>
        <w:numPr>
          <w:ilvl w:val="1"/>
          <w:numId w:val="1"/>
        </w:numPr>
      </w:pPr>
      <w:r>
        <w:t xml:space="preserve">Hôpital ou centre </w:t>
      </w:r>
    </w:p>
    <w:p w14:paraId="7B892D84" w14:textId="77777777" w:rsidR="00F37ECC" w:rsidRDefault="00F37ECC" w:rsidP="00F37ECC">
      <w:pPr>
        <w:pStyle w:val="Paragraphedeliste"/>
        <w:numPr>
          <w:ilvl w:val="1"/>
          <w:numId w:val="1"/>
        </w:numPr>
      </w:pPr>
      <w:r>
        <w:t xml:space="preserve">Médecin à contacter (référent) </w:t>
      </w:r>
    </w:p>
    <w:p w14:paraId="58A41BAF" w14:textId="77777777" w:rsidR="007055AD" w:rsidRDefault="007055AD" w:rsidP="00327773">
      <w:pPr>
        <w:pStyle w:val="Titre2"/>
      </w:pPr>
      <w:r>
        <w:t xml:space="preserve">Posologie : </w:t>
      </w:r>
    </w:p>
    <w:p w14:paraId="2AC6F6CC" w14:textId="77777777" w:rsidR="007055AD" w:rsidRDefault="007055AD" w:rsidP="007055AD">
      <w:pPr>
        <w:pStyle w:val="Paragraphedeliste"/>
        <w:numPr>
          <w:ilvl w:val="0"/>
          <w:numId w:val="1"/>
        </w:numPr>
      </w:pPr>
      <w:r>
        <w:t>Une unité par kg de concentré de facteur VIII augmente le taux de 2% chez le patient (demi-vie 8h)</w:t>
      </w:r>
    </w:p>
    <w:p w14:paraId="2DF6AB01" w14:textId="77777777" w:rsidR="007055AD" w:rsidRDefault="007055AD" w:rsidP="007055AD">
      <w:pPr>
        <w:pStyle w:val="Paragraphedeliste"/>
        <w:numPr>
          <w:ilvl w:val="1"/>
          <w:numId w:val="1"/>
        </w:numPr>
      </w:pPr>
      <w:r>
        <w:t>15 60 UI/Kg par perfusion x 2 ou 3/</w:t>
      </w:r>
      <w:r w:rsidR="00327773">
        <w:t>jours</w:t>
      </w:r>
    </w:p>
    <w:p w14:paraId="6B0B165C" w14:textId="77777777" w:rsidR="007055AD" w:rsidRDefault="007055AD" w:rsidP="007055AD">
      <w:pPr>
        <w:pStyle w:val="Paragraphedeliste"/>
        <w:numPr>
          <w:ilvl w:val="0"/>
          <w:numId w:val="1"/>
        </w:numPr>
      </w:pPr>
      <w:r>
        <w:t>Une unité par kg de concentré de facteur IX augmente le taux de 1% chez le patient (demi-vie 24h)</w:t>
      </w:r>
    </w:p>
    <w:p w14:paraId="2365AED3" w14:textId="77777777" w:rsidR="007055AD" w:rsidRDefault="007055AD" w:rsidP="007055AD">
      <w:pPr>
        <w:pStyle w:val="Paragraphedeliste"/>
        <w:numPr>
          <w:ilvl w:val="1"/>
          <w:numId w:val="1"/>
        </w:numPr>
      </w:pPr>
      <w:r>
        <w:t xml:space="preserve">30 </w:t>
      </w:r>
      <w:r w:rsidR="00327773">
        <w:t>–</w:t>
      </w:r>
      <w:r>
        <w:t xml:space="preserve"> </w:t>
      </w:r>
      <w:r w:rsidR="00327773">
        <w:t>130 UI/kg par perfusion</w:t>
      </w:r>
    </w:p>
    <w:p w14:paraId="0EF0A19B" w14:textId="77777777" w:rsidR="00327773" w:rsidRDefault="00327773" w:rsidP="00327773">
      <w:pPr>
        <w:pStyle w:val="Titre2"/>
      </w:pPr>
      <w:r>
        <w:t xml:space="preserve">Développement d’inhibiteurs : </w:t>
      </w:r>
    </w:p>
    <w:p w14:paraId="40747FB1" w14:textId="77777777" w:rsidR="00327773" w:rsidRPr="000C22F0" w:rsidRDefault="00327773" w:rsidP="00327773">
      <w:pPr>
        <w:pStyle w:val="Paragraphedeliste"/>
        <w:numPr>
          <w:ilvl w:val="0"/>
          <w:numId w:val="1"/>
        </w:numPr>
        <w:rPr>
          <w:b/>
          <w:bCs/>
        </w:rPr>
      </w:pPr>
      <w:r w:rsidRPr="000C22F0">
        <w:rPr>
          <w:b/>
          <w:bCs/>
        </w:rPr>
        <w:t xml:space="preserve">Sujets deviennent résistants au traitement habituel : </w:t>
      </w:r>
    </w:p>
    <w:p w14:paraId="50536E9C" w14:textId="77777777" w:rsidR="00327773" w:rsidRDefault="00327773" w:rsidP="00327773">
      <w:pPr>
        <w:pStyle w:val="Paragraphedeliste"/>
        <w:numPr>
          <w:ilvl w:val="1"/>
          <w:numId w:val="1"/>
        </w:numPr>
      </w:pPr>
      <w:r>
        <w:t>TCA allongé non corrigé, dosage inférieur 1 Unité Bethesda</w:t>
      </w:r>
    </w:p>
    <w:p w14:paraId="2BC73130" w14:textId="77777777" w:rsidR="00327773" w:rsidRDefault="00327773" w:rsidP="00327773">
      <w:pPr>
        <w:pStyle w:val="Paragraphedeliste"/>
        <w:numPr>
          <w:ilvl w:val="1"/>
          <w:numId w:val="1"/>
        </w:numPr>
      </w:pPr>
      <w:r>
        <w:t>Arrêter le facteur, transfusion PFC</w:t>
      </w:r>
    </w:p>
    <w:p w14:paraId="13B6C21A" w14:textId="77777777" w:rsidR="00327773" w:rsidRDefault="00327773" w:rsidP="00327773">
      <w:pPr>
        <w:pStyle w:val="Paragraphedeliste"/>
        <w:numPr>
          <w:ilvl w:val="1"/>
          <w:numId w:val="1"/>
        </w:numPr>
      </w:pPr>
      <w:r>
        <w:t xml:space="preserve">Immune tolerance induced : induire une tolérance immune (dose faible deux à trois fois par semaine) </w:t>
      </w:r>
    </w:p>
    <w:p w14:paraId="654113BE" w14:textId="77777777" w:rsidR="00327773" w:rsidRDefault="00327773" w:rsidP="00327773">
      <w:pPr>
        <w:pStyle w:val="Paragraphedeliste"/>
        <w:numPr>
          <w:ilvl w:val="1"/>
          <w:numId w:val="1"/>
        </w:numPr>
      </w:pPr>
      <w:r>
        <w:t>Concentré de facteur VII a (Novoseven</w:t>
      </w:r>
      <w:r w:rsidRPr="00F719D2">
        <w:rPr>
          <w:vertAlign w:val="superscript"/>
        </w:rPr>
        <w:t>®</w:t>
      </w:r>
      <w:r>
        <w:t>) très cher, non disponible</w:t>
      </w:r>
    </w:p>
    <w:p w14:paraId="0C9F57FD" w14:textId="77777777" w:rsidR="000C3EB0" w:rsidRDefault="000C3EB0" w:rsidP="00BB3E0E"/>
    <w:p w14:paraId="57FF30F8" w14:textId="77777777" w:rsidR="00BB3E0E" w:rsidRDefault="00BB3E0E" w:rsidP="00D12911">
      <w:pPr>
        <w:pStyle w:val="Titre1"/>
      </w:pPr>
      <w:r>
        <w:t xml:space="preserve">Autres maladies </w:t>
      </w:r>
      <w:r w:rsidR="00A62AC5">
        <w:t xml:space="preserve">HEMORRAGIQUEs : </w:t>
      </w:r>
    </w:p>
    <w:p w14:paraId="74066C70" w14:textId="77777777" w:rsidR="00BB3E0E" w:rsidRDefault="00BB3E0E" w:rsidP="004B4FD7">
      <w:pPr>
        <w:pStyle w:val="Titre2"/>
        <w:numPr>
          <w:ilvl w:val="0"/>
          <w:numId w:val="4"/>
        </w:numPr>
      </w:pPr>
      <w:r>
        <w:t xml:space="preserve">Déficits congénitaux rares en facteur de coagulation </w:t>
      </w:r>
    </w:p>
    <w:p w14:paraId="357AF66E" w14:textId="77777777" w:rsidR="00BB3E0E" w:rsidRDefault="00BB3E0E" w:rsidP="00BB3E0E">
      <w:pPr>
        <w:pStyle w:val="Paragraphedeliste"/>
        <w:numPr>
          <w:ilvl w:val="0"/>
          <w:numId w:val="1"/>
        </w:numPr>
      </w:pPr>
      <w:r>
        <w:lastRenderedPageBreak/>
        <w:t>Non liée au sexe</w:t>
      </w:r>
    </w:p>
    <w:p w14:paraId="494CA99C" w14:textId="77777777" w:rsidR="00BB3E0E" w:rsidRDefault="00BB3E0E" w:rsidP="00BB3E0E">
      <w:pPr>
        <w:pStyle w:val="Paragraphedeliste"/>
        <w:numPr>
          <w:ilvl w:val="0"/>
          <w:numId w:val="1"/>
        </w:numPr>
      </w:pPr>
      <w:r>
        <w:t>Syndrome hémorragique de gravité variable</w:t>
      </w:r>
    </w:p>
    <w:p w14:paraId="1D13A2BC" w14:textId="77777777" w:rsidR="00BB3E0E" w:rsidRDefault="00BB3E0E" w:rsidP="00BB3E0E">
      <w:pPr>
        <w:pStyle w:val="Paragraphedeliste"/>
        <w:numPr>
          <w:ilvl w:val="0"/>
          <w:numId w:val="1"/>
        </w:numPr>
      </w:pPr>
      <w:proofErr w:type="gramStart"/>
      <w:r>
        <w:t>Perturbations diverse</w:t>
      </w:r>
      <w:proofErr w:type="gramEnd"/>
      <w:r>
        <w:t xml:space="preserve"> des tests de coagulation</w:t>
      </w:r>
    </w:p>
    <w:p w14:paraId="1556D0B4" w14:textId="77777777" w:rsidR="004B4FD7" w:rsidRDefault="004B4FD7" w:rsidP="00D12911">
      <w:pPr>
        <w:pStyle w:val="Titre2"/>
      </w:pPr>
      <w:r>
        <w:t xml:space="preserve">Afibrinogénémie : </w:t>
      </w:r>
    </w:p>
    <w:p w14:paraId="3E914B07" w14:textId="77777777" w:rsidR="004B4FD7" w:rsidRDefault="004B4FD7" w:rsidP="004B4FD7">
      <w:pPr>
        <w:pStyle w:val="Paragraphedeliste"/>
        <w:numPr>
          <w:ilvl w:val="0"/>
          <w:numId w:val="1"/>
        </w:numPr>
      </w:pPr>
      <w:r>
        <w:t xml:space="preserve">Absence de fibrinogène </w:t>
      </w:r>
    </w:p>
    <w:p w14:paraId="66F829E0" w14:textId="77777777" w:rsidR="004B4FD7" w:rsidRPr="000C22F0" w:rsidRDefault="00720ECA" w:rsidP="004B4FD7">
      <w:pPr>
        <w:pStyle w:val="Paragraphedeliste"/>
        <w:numPr>
          <w:ilvl w:val="0"/>
          <w:numId w:val="1"/>
        </w:numPr>
        <w:rPr>
          <w:b/>
          <w:bCs/>
        </w:rPr>
      </w:pPr>
      <w:r w:rsidRPr="000C22F0">
        <w:rPr>
          <w:b/>
          <w:bCs/>
        </w:rPr>
        <w:t>Clinique</w:t>
      </w:r>
      <w:r w:rsidR="004B4FD7" w:rsidRPr="000C22F0">
        <w:rPr>
          <w:b/>
          <w:bCs/>
        </w:rPr>
        <w:t xml:space="preserve"> : </w:t>
      </w:r>
    </w:p>
    <w:p w14:paraId="596B6A83" w14:textId="77777777" w:rsidR="004B4FD7" w:rsidRPr="000C22F0" w:rsidRDefault="00720ECA" w:rsidP="004B4FD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C22F0">
        <w:rPr>
          <w:b/>
          <w:bCs/>
          <w:i/>
          <w:iCs/>
        </w:rPr>
        <w:t>Hémorragies :</w:t>
      </w:r>
    </w:p>
    <w:p w14:paraId="08E21243" w14:textId="77777777" w:rsidR="00720ECA" w:rsidRDefault="00720ECA" w:rsidP="00720ECA">
      <w:pPr>
        <w:pStyle w:val="Paragraphedeliste"/>
        <w:numPr>
          <w:ilvl w:val="2"/>
          <w:numId w:val="1"/>
        </w:numPr>
      </w:pPr>
      <w:r>
        <w:t>Cutanéo-muqueuse et viscérale</w:t>
      </w:r>
    </w:p>
    <w:p w14:paraId="63E352AE" w14:textId="77777777" w:rsidR="00720ECA" w:rsidRDefault="00720ECA" w:rsidP="00720ECA">
      <w:pPr>
        <w:pStyle w:val="Paragraphedeliste"/>
        <w:numPr>
          <w:ilvl w:val="2"/>
          <w:numId w:val="1"/>
        </w:numPr>
      </w:pPr>
      <w:r>
        <w:t>Dont l’hémorragie à la chute du cordon ombilical</w:t>
      </w:r>
    </w:p>
    <w:p w14:paraId="22E7BBD9" w14:textId="77777777" w:rsidR="00720ECA" w:rsidRPr="000C22F0" w:rsidRDefault="00720ECA" w:rsidP="004B4FD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C22F0">
        <w:rPr>
          <w:b/>
          <w:bCs/>
          <w:i/>
          <w:iCs/>
        </w:rPr>
        <w:t>Douleurs osseuses :</w:t>
      </w:r>
    </w:p>
    <w:p w14:paraId="2F1E371E" w14:textId="77777777" w:rsidR="00720ECA" w:rsidRDefault="00720ECA" w:rsidP="00720ECA">
      <w:pPr>
        <w:pStyle w:val="Paragraphedeliste"/>
        <w:numPr>
          <w:ilvl w:val="2"/>
          <w:numId w:val="1"/>
        </w:numPr>
      </w:pPr>
      <w:r>
        <w:t xml:space="preserve">Par accumulation de thrombine </w:t>
      </w:r>
    </w:p>
    <w:p w14:paraId="35355816" w14:textId="77777777" w:rsidR="00720ECA" w:rsidRDefault="00720ECA" w:rsidP="00720ECA">
      <w:pPr>
        <w:pStyle w:val="Paragraphedeliste"/>
        <w:numPr>
          <w:ilvl w:val="2"/>
          <w:numId w:val="1"/>
        </w:numPr>
      </w:pPr>
      <w:r>
        <w:t>Cédant au traitement substitutif</w:t>
      </w:r>
    </w:p>
    <w:p w14:paraId="5A8103D4" w14:textId="77777777" w:rsidR="00720ECA" w:rsidRDefault="00720ECA" w:rsidP="00720ECA">
      <w:pPr>
        <w:pStyle w:val="Paragraphedeliste"/>
        <w:numPr>
          <w:ilvl w:val="2"/>
          <w:numId w:val="1"/>
        </w:numPr>
      </w:pPr>
      <w:r>
        <w:t>Kystes osseux à l’IRM</w:t>
      </w:r>
    </w:p>
    <w:p w14:paraId="227CD2EE" w14:textId="77777777" w:rsidR="00A62AC5" w:rsidRPr="000C22F0" w:rsidRDefault="00A62AC5" w:rsidP="00A62AC5">
      <w:pPr>
        <w:pStyle w:val="Paragraphedeliste"/>
        <w:numPr>
          <w:ilvl w:val="0"/>
          <w:numId w:val="1"/>
        </w:numPr>
        <w:rPr>
          <w:b/>
          <w:bCs/>
        </w:rPr>
      </w:pPr>
      <w:r w:rsidRPr="000C22F0">
        <w:rPr>
          <w:b/>
          <w:bCs/>
        </w:rPr>
        <w:t xml:space="preserve">Diagnostic biologique : </w:t>
      </w:r>
    </w:p>
    <w:p w14:paraId="29B4B20E" w14:textId="77777777" w:rsidR="00A62AC5" w:rsidRDefault="00A62AC5" w:rsidP="00A62AC5">
      <w:pPr>
        <w:pStyle w:val="Paragraphedeliste"/>
        <w:numPr>
          <w:ilvl w:val="1"/>
          <w:numId w:val="1"/>
        </w:numPr>
      </w:pPr>
      <w:r>
        <w:t xml:space="preserve">TS allongé </w:t>
      </w:r>
    </w:p>
    <w:p w14:paraId="141F8267" w14:textId="77777777" w:rsidR="00A62AC5" w:rsidRDefault="00A62AC5" w:rsidP="00A62AC5">
      <w:pPr>
        <w:pStyle w:val="Paragraphedeliste"/>
        <w:numPr>
          <w:ilvl w:val="1"/>
          <w:numId w:val="1"/>
        </w:numPr>
      </w:pPr>
      <w:r>
        <w:t xml:space="preserve">TQ allongé </w:t>
      </w:r>
    </w:p>
    <w:p w14:paraId="17DA6F8E" w14:textId="77777777" w:rsidR="00A62AC5" w:rsidRDefault="00A62AC5" w:rsidP="00A62AC5">
      <w:pPr>
        <w:pStyle w:val="Paragraphedeliste"/>
        <w:numPr>
          <w:ilvl w:val="1"/>
          <w:numId w:val="1"/>
        </w:numPr>
      </w:pPr>
      <w:r>
        <w:t xml:space="preserve">TCA allongé </w:t>
      </w:r>
    </w:p>
    <w:p w14:paraId="31F64EAA" w14:textId="77777777" w:rsidR="00A62AC5" w:rsidRDefault="00A62AC5" w:rsidP="00A62AC5">
      <w:pPr>
        <w:pStyle w:val="Paragraphedeliste"/>
        <w:numPr>
          <w:ilvl w:val="1"/>
          <w:numId w:val="1"/>
        </w:numPr>
      </w:pPr>
      <w:r>
        <w:t xml:space="preserve">TT allongé </w:t>
      </w:r>
    </w:p>
    <w:p w14:paraId="51348C73" w14:textId="77777777" w:rsidR="00A62AC5" w:rsidRDefault="00A62AC5" w:rsidP="00A62AC5">
      <w:pPr>
        <w:pStyle w:val="Paragraphedeliste"/>
        <w:numPr>
          <w:ilvl w:val="1"/>
          <w:numId w:val="1"/>
        </w:numPr>
      </w:pPr>
      <w:r>
        <w:t>Fibrinogène indosable</w:t>
      </w:r>
    </w:p>
    <w:p w14:paraId="67FCF68F" w14:textId="77777777" w:rsidR="00A62AC5" w:rsidRDefault="00A62AC5" w:rsidP="00A62AC5">
      <w:pPr>
        <w:pStyle w:val="Paragraphedeliste"/>
        <w:numPr>
          <w:ilvl w:val="1"/>
          <w:numId w:val="1"/>
        </w:numPr>
      </w:pPr>
      <w:r>
        <w:t>Taux de plaquettes normal</w:t>
      </w:r>
    </w:p>
    <w:p w14:paraId="6E8BC388" w14:textId="77777777" w:rsidR="00A62AC5" w:rsidRPr="00D03ECD" w:rsidRDefault="00A62AC5" w:rsidP="00A62AC5">
      <w:pPr>
        <w:pStyle w:val="Paragraphedeliste"/>
        <w:numPr>
          <w:ilvl w:val="0"/>
          <w:numId w:val="1"/>
        </w:numPr>
        <w:rPr>
          <w:b/>
          <w:bCs/>
        </w:rPr>
      </w:pPr>
      <w:r w:rsidRPr="00D03ECD">
        <w:rPr>
          <w:b/>
          <w:bCs/>
        </w:rPr>
        <w:t xml:space="preserve">Traitement : substitutif : </w:t>
      </w:r>
    </w:p>
    <w:p w14:paraId="02D934B7" w14:textId="77777777" w:rsidR="00A62AC5" w:rsidRDefault="00505AEE" w:rsidP="00A62AC5">
      <w:pPr>
        <w:pStyle w:val="Paragraphedeliste"/>
        <w:numPr>
          <w:ilvl w:val="1"/>
          <w:numId w:val="1"/>
        </w:numPr>
      </w:pPr>
      <w:r>
        <w:t xml:space="preserve">À la demande (en cas de traumatisme ou en cas de douleur) </w:t>
      </w:r>
    </w:p>
    <w:p w14:paraId="61C81124" w14:textId="77777777" w:rsidR="00505AEE" w:rsidRDefault="00505AEE" w:rsidP="00505AEE">
      <w:pPr>
        <w:pStyle w:val="Paragraphedeliste"/>
        <w:numPr>
          <w:ilvl w:val="2"/>
          <w:numId w:val="1"/>
        </w:numPr>
      </w:pPr>
      <w:r>
        <w:t>Concentré de fibrinogène Clottagen</w:t>
      </w:r>
      <w:r w:rsidRPr="00F719D2">
        <w:rPr>
          <w:vertAlign w:val="superscript"/>
        </w:rPr>
        <w:t>®</w:t>
      </w:r>
      <w:r>
        <w:t xml:space="preserve"> </w:t>
      </w:r>
    </w:p>
    <w:p w14:paraId="534688EA" w14:textId="77777777" w:rsidR="00505AEE" w:rsidRDefault="00505AEE" w:rsidP="00505AEE">
      <w:pPr>
        <w:pStyle w:val="Paragraphedeliste"/>
        <w:numPr>
          <w:ilvl w:val="2"/>
          <w:numId w:val="1"/>
        </w:numPr>
      </w:pPr>
      <w:r>
        <w:t xml:space="preserve">Plasma : </w:t>
      </w:r>
    </w:p>
    <w:p w14:paraId="53FF6CFF" w14:textId="77777777" w:rsidR="00505AEE" w:rsidRDefault="007D7A74" w:rsidP="00505AEE">
      <w:pPr>
        <w:pStyle w:val="Paragraphedeliste"/>
        <w:numPr>
          <w:ilvl w:val="3"/>
          <w:numId w:val="1"/>
        </w:numPr>
      </w:pPr>
      <w:r>
        <w:t>Traitement</w:t>
      </w:r>
      <w:r w:rsidR="00505AEE">
        <w:t xml:space="preserve"> adjuvant : acide tranexamique </w:t>
      </w:r>
    </w:p>
    <w:p w14:paraId="0905535F" w14:textId="77777777" w:rsidR="00505AEE" w:rsidRDefault="00505AEE" w:rsidP="00505AEE">
      <w:pPr>
        <w:pStyle w:val="Paragraphedeliste"/>
        <w:numPr>
          <w:ilvl w:val="1"/>
          <w:numId w:val="1"/>
        </w:numPr>
      </w:pPr>
      <w:r>
        <w:t xml:space="preserve">Avant tout acte chirurgical (avulsion dentaire, circoncision), avant long voyage ou tout risque hémorragique </w:t>
      </w:r>
    </w:p>
    <w:p w14:paraId="2C5C2A18" w14:textId="77777777" w:rsidR="001A1C76" w:rsidRDefault="001A1C76" w:rsidP="001A1C76"/>
    <w:p w14:paraId="66C7B89A" w14:textId="77777777" w:rsidR="001A1C76" w:rsidRDefault="001A1C76" w:rsidP="001A1C76">
      <w:pPr>
        <w:pStyle w:val="Titre2"/>
      </w:pPr>
      <w:r>
        <w:t>Déficit en II, V, VII ou X :</w:t>
      </w:r>
    </w:p>
    <w:p w14:paraId="1701DCA4" w14:textId="77777777" w:rsidR="001A1C76" w:rsidRDefault="001A1C76" w:rsidP="001A1C76">
      <w:pPr>
        <w:pStyle w:val="Paragraphedeliste"/>
        <w:numPr>
          <w:ilvl w:val="0"/>
          <w:numId w:val="1"/>
        </w:numPr>
      </w:pPr>
      <w:r>
        <w:t xml:space="preserve">Isolée ou multiple </w:t>
      </w:r>
    </w:p>
    <w:p w14:paraId="3D7A3A3F" w14:textId="77777777" w:rsidR="001A1C76" w:rsidRDefault="001A1C76" w:rsidP="001A1C76">
      <w:pPr>
        <w:pStyle w:val="Paragraphedeliste"/>
        <w:numPr>
          <w:ilvl w:val="0"/>
          <w:numId w:val="1"/>
        </w:numPr>
      </w:pPr>
      <w:r>
        <w:t xml:space="preserve">Congénital ou acquis (maladie </w:t>
      </w:r>
      <w:r w:rsidR="00F719D2">
        <w:t>hépatique</w:t>
      </w:r>
      <w:r>
        <w:t xml:space="preserve">, AVK) </w:t>
      </w:r>
    </w:p>
    <w:p w14:paraId="15196558" w14:textId="77777777" w:rsidR="001A1C76" w:rsidRDefault="001A1C76" w:rsidP="001A1C76">
      <w:pPr>
        <w:pStyle w:val="Paragraphedeliste"/>
        <w:numPr>
          <w:ilvl w:val="0"/>
          <w:numId w:val="1"/>
        </w:numPr>
      </w:pPr>
      <w:r>
        <w:t>Hémorragies</w:t>
      </w:r>
    </w:p>
    <w:p w14:paraId="0A51AE60" w14:textId="77777777" w:rsidR="001A1C76" w:rsidRDefault="001A1C76" w:rsidP="001A1C76">
      <w:pPr>
        <w:pStyle w:val="Paragraphedeliste"/>
        <w:numPr>
          <w:ilvl w:val="0"/>
          <w:numId w:val="1"/>
        </w:numPr>
      </w:pPr>
      <w:r>
        <w:t>Biologie : TS normal</w:t>
      </w:r>
    </w:p>
    <w:p w14:paraId="7A9B3E56" w14:textId="77777777" w:rsidR="001A1C76" w:rsidRDefault="001A1C76" w:rsidP="001A1C76">
      <w:pPr>
        <w:pStyle w:val="Paragraphedeliste"/>
        <w:numPr>
          <w:ilvl w:val="1"/>
          <w:numId w:val="1"/>
        </w:numPr>
      </w:pPr>
      <w:r>
        <w:t xml:space="preserve">TQ allongé </w:t>
      </w:r>
    </w:p>
    <w:p w14:paraId="30B3628D" w14:textId="77777777" w:rsidR="001A1C76" w:rsidRDefault="001A1C76" w:rsidP="001A1C76">
      <w:pPr>
        <w:pStyle w:val="Paragraphedeliste"/>
        <w:numPr>
          <w:ilvl w:val="1"/>
          <w:numId w:val="1"/>
        </w:numPr>
      </w:pPr>
      <w:r>
        <w:t>TCA normal</w:t>
      </w:r>
    </w:p>
    <w:p w14:paraId="6CD8980E" w14:textId="77777777" w:rsidR="001A1C76" w:rsidRDefault="001A1C76" w:rsidP="001A1C76">
      <w:pPr>
        <w:pStyle w:val="Paragraphedeliste"/>
        <w:numPr>
          <w:ilvl w:val="1"/>
          <w:numId w:val="1"/>
        </w:numPr>
      </w:pPr>
      <w:proofErr w:type="gramStart"/>
      <w:r>
        <w:t>Facteurs diminuées</w:t>
      </w:r>
      <w:proofErr w:type="gramEnd"/>
      <w:r>
        <w:t xml:space="preserve"> </w:t>
      </w:r>
    </w:p>
    <w:p w14:paraId="4C4E5350" w14:textId="77777777" w:rsidR="001A1C76" w:rsidRPr="00C74E71" w:rsidRDefault="001A1C76" w:rsidP="001A1C76">
      <w:pPr>
        <w:pStyle w:val="Paragraphedeliste"/>
        <w:numPr>
          <w:ilvl w:val="1"/>
          <w:numId w:val="1"/>
        </w:numPr>
      </w:pPr>
      <w:r>
        <w:t>Traitement : PPSB, plasma</w:t>
      </w:r>
    </w:p>
    <w:p w14:paraId="73DEF236" w14:textId="77777777" w:rsidR="002103BD" w:rsidRDefault="002103BD" w:rsidP="006F0D1B">
      <w:pPr>
        <w:ind w:left="1056"/>
      </w:pPr>
    </w:p>
    <w:p w14:paraId="4AFEECC4" w14:textId="77777777" w:rsidR="002103BD" w:rsidRDefault="002103BD" w:rsidP="002103BD"/>
    <w:p w14:paraId="30CDEB74" w14:textId="77777777" w:rsidR="002103BD" w:rsidRPr="002103BD" w:rsidRDefault="002103BD" w:rsidP="002103BD"/>
    <w:sectPr w:rsidR="002103BD" w:rsidRPr="002103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9484D" w14:textId="77777777" w:rsidR="0006530F" w:rsidRDefault="0006530F" w:rsidP="00CD5EB2">
      <w:pPr>
        <w:spacing w:before="0" w:after="0" w:line="240" w:lineRule="auto"/>
      </w:pPr>
      <w:r>
        <w:separator/>
      </w:r>
    </w:p>
  </w:endnote>
  <w:endnote w:type="continuationSeparator" w:id="0">
    <w:p w14:paraId="4A914C87" w14:textId="77777777" w:rsidR="0006530F" w:rsidRDefault="0006530F" w:rsidP="00CD5E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06713316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00F283B" w14:textId="77777777"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56522501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608708F1" w14:textId="77777777"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376EF785" w14:textId="77777777" w:rsidR="00CD5EB2" w:rsidRDefault="00CD5EB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8563986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D071FA6" w14:textId="77777777"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6555E1F1" w14:textId="77777777" w:rsidR="00CD5EB2" w:rsidRDefault="00CD5EB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079F6" w14:textId="77777777" w:rsidR="00CD5EB2" w:rsidRDefault="00CD5EB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ABFCA" w14:textId="77777777" w:rsidR="0006530F" w:rsidRDefault="0006530F" w:rsidP="00CD5EB2">
      <w:pPr>
        <w:spacing w:before="0" w:after="0" w:line="240" w:lineRule="auto"/>
      </w:pPr>
      <w:r>
        <w:separator/>
      </w:r>
    </w:p>
  </w:footnote>
  <w:footnote w:type="continuationSeparator" w:id="0">
    <w:p w14:paraId="73509A84" w14:textId="77777777" w:rsidR="0006530F" w:rsidRDefault="0006530F" w:rsidP="00CD5E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6B017" w14:textId="77777777" w:rsidR="00CD5EB2" w:rsidRDefault="00CD5EB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C8DB3" w14:textId="77777777" w:rsidR="00CD5EB2" w:rsidRDefault="00CD5EB2" w:rsidP="00CD5EB2">
    <w:pPr>
      <w:pStyle w:val="En-tte"/>
      <w:jc w:val="right"/>
    </w:pPr>
    <w:r>
      <w:t>Prise de note : Johary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F799E" w14:textId="77777777" w:rsidR="00CD5EB2" w:rsidRDefault="00CD5EB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1233B"/>
    <w:multiLevelType w:val="hybridMultilevel"/>
    <w:tmpl w:val="C8C0EC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03A15"/>
    <w:multiLevelType w:val="hybridMultilevel"/>
    <w:tmpl w:val="E90AD3EC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5076D"/>
    <w:multiLevelType w:val="hybridMultilevel"/>
    <w:tmpl w:val="0FDA9F0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D157A6A"/>
    <w:multiLevelType w:val="hybridMultilevel"/>
    <w:tmpl w:val="3B7A38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4D24F9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64EE9758">
      <w:start w:val="1"/>
      <w:numFmt w:val="bullet"/>
      <w:lvlText w:val=""/>
      <w:lvlJc w:val="left"/>
      <w:pPr>
        <w:ind w:left="2340" w:hanging="360"/>
      </w:pPr>
      <w:rPr>
        <w:rFonts w:ascii="Wingdings" w:eastAsiaTheme="minorEastAsia" w:hAnsi="Wingdings" w:cstheme="minorBidi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24"/>
    <w:rsid w:val="0003694F"/>
    <w:rsid w:val="0006530F"/>
    <w:rsid w:val="00071068"/>
    <w:rsid w:val="000C0BB4"/>
    <w:rsid w:val="000C22F0"/>
    <w:rsid w:val="000C3EB0"/>
    <w:rsid w:val="001416C2"/>
    <w:rsid w:val="00160F58"/>
    <w:rsid w:val="001A1C76"/>
    <w:rsid w:val="001A52F2"/>
    <w:rsid w:val="001C4EAC"/>
    <w:rsid w:val="002103BD"/>
    <w:rsid w:val="002227D3"/>
    <w:rsid w:val="00267208"/>
    <w:rsid w:val="0027367C"/>
    <w:rsid w:val="00293AA7"/>
    <w:rsid w:val="002A328B"/>
    <w:rsid w:val="002D31AF"/>
    <w:rsid w:val="002F3694"/>
    <w:rsid w:val="003155C6"/>
    <w:rsid w:val="00321563"/>
    <w:rsid w:val="00327773"/>
    <w:rsid w:val="003403E9"/>
    <w:rsid w:val="00397F5E"/>
    <w:rsid w:val="003B45D3"/>
    <w:rsid w:val="003E5F90"/>
    <w:rsid w:val="00490049"/>
    <w:rsid w:val="004A28FB"/>
    <w:rsid w:val="004B4FD7"/>
    <w:rsid w:val="004C4D2A"/>
    <w:rsid w:val="00500A9E"/>
    <w:rsid w:val="00505AEE"/>
    <w:rsid w:val="005412DE"/>
    <w:rsid w:val="00581BA7"/>
    <w:rsid w:val="00587527"/>
    <w:rsid w:val="00592494"/>
    <w:rsid w:val="005B3EDC"/>
    <w:rsid w:val="005C60AF"/>
    <w:rsid w:val="005F09CB"/>
    <w:rsid w:val="005F3FB6"/>
    <w:rsid w:val="005F5B1B"/>
    <w:rsid w:val="006120B1"/>
    <w:rsid w:val="00620B83"/>
    <w:rsid w:val="00643F8D"/>
    <w:rsid w:val="00661429"/>
    <w:rsid w:val="00664169"/>
    <w:rsid w:val="006C0947"/>
    <w:rsid w:val="006D1BB6"/>
    <w:rsid w:val="006F0D1B"/>
    <w:rsid w:val="007055AD"/>
    <w:rsid w:val="00720ECA"/>
    <w:rsid w:val="00731731"/>
    <w:rsid w:val="00773E0C"/>
    <w:rsid w:val="00786581"/>
    <w:rsid w:val="007C16AA"/>
    <w:rsid w:val="007D7A74"/>
    <w:rsid w:val="008A5BDB"/>
    <w:rsid w:val="008D0D29"/>
    <w:rsid w:val="00911179"/>
    <w:rsid w:val="00917220"/>
    <w:rsid w:val="00982FDF"/>
    <w:rsid w:val="0098419E"/>
    <w:rsid w:val="009D6EF3"/>
    <w:rsid w:val="009E1733"/>
    <w:rsid w:val="009E48A4"/>
    <w:rsid w:val="009F0590"/>
    <w:rsid w:val="009F1B6D"/>
    <w:rsid w:val="00A15F22"/>
    <w:rsid w:val="00A26387"/>
    <w:rsid w:val="00A61314"/>
    <w:rsid w:val="00A62AC5"/>
    <w:rsid w:val="00A75F69"/>
    <w:rsid w:val="00AA039D"/>
    <w:rsid w:val="00AB7A24"/>
    <w:rsid w:val="00AC7775"/>
    <w:rsid w:val="00B43D48"/>
    <w:rsid w:val="00B7070B"/>
    <w:rsid w:val="00BB3E0E"/>
    <w:rsid w:val="00C0746E"/>
    <w:rsid w:val="00C077FE"/>
    <w:rsid w:val="00C25CDB"/>
    <w:rsid w:val="00C420F2"/>
    <w:rsid w:val="00C65F7A"/>
    <w:rsid w:val="00C74E71"/>
    <w:rsid w:val="00C86CB2"/>
    <w:rsid w:val="00CC57B2"/>
    <w:rsid w:val="00CC6AF8"/>
    <w:rsid w:val="00CD5EB2"/>
    <w:rsid w:val="00D03ECD"/>
    <w:rsid w:val="00D10FCD"/>
    <w:rsid w:val="00D12911"/>
    <w:rsid w:val="00D14E13"/>
    <w:rsid w:val="00DE01BE"/>
    <w:rsid w:val="00E01205"/>
    <w:rsid w:val="00ED69C6"/>
    <w:rsid w:val="00F37ECC"/>
    <w:rsid w:val="00F64EC8"/>
    <w:rsid w:val="00F6734D"/>
    <w:rsid w:val="00F719D2"/>
    <w:rsid w:val="00F7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95815"/>
  <w15:chartTrackingRefBased/>
  <w15:docId w15:val="{7CD717F2-269F-C04F-81AD-523E61051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CD5EB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5EB2"/>
  </w:style>
  <w:style w:type="paragraph" w:styleId="Pieddepage">
    <w:name w:val="footer"/>
    <w:basedOn w:val="Normal"/>
    <w:link w:val="PieddepageCar"/>
    <w:uiPriority w:val="99"/>
    <w:unhideWhenUsed/>
    <w:rsid w:val="00CD5EB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5EB2"/>
  </w:style>
  <w:style w:type="character" w:styleId="Numrodepage">
    <w:name w:val="page number"/>
    <w:basedOn w:val="Policepardfaut"/>
    <w:uiPriority w:val="99"/>
    <w:semiHidden/>
    <w:unhideWhenUsed/>
    <w:rsid w:val="00CD5EB2"/>
  </w:style>
  <w:style w:type="paragraph" w:styleId="Paragraphedeliste">
    <w:name w:val="List Paragraph"/>
    <w:basedOn w:val="Normal"/>
    <w:uiPriority w:val="34"/>
    <w:qFormat/>
    <w:rsid w:val="002103BD"/>
    <w:pPr>
      <w:ind w:left="720"/>
      <w:contextualSpacing/>
    </w:pPr>
  </w:style>
  <w:style w:type="table" w:styleId="Grilledutableau">
    <w:name w:val="Table Grid"/>
    <w:basedOn w:val="TableauNormal"/>
    <w:uiPriority w:val="39"/>
    <w:rsid w:val="00D10FC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6Couleur-Accentuation1">
    <w:name w:val="Grid Table 6 Colorful Accent 1"/>
    <w:basedOn w:val="TableauNormal"/>
    <w:uiPriority w:val="51"/>
    <w:rsid w:val="001A1C76"/>
    <w:pPr>
      <w:spacing w:after="0" w:line="240" w:lineRule="auto"/>
    </w:pPr>
    <w:rPr>
      <w:color w:val="BF0000" w:themeColor="accent1" w:themeShade="BF"/>
    </w:rPr>
    <w:tblPr>
      <w:tblStyleRowBandSize w:val="1"/>
      <w:tblStyleColBandSize w:val="1"/>
      <w:tblBorders>
        <w:top w:val="single" w:sz="4" w:space="0" w:color="FF6666" w:themeColor="accent1" w:themeTint="99"/>
        <w:left w:val="single" w:sz="4" w:space="0" w:color="FF6666" w:themeColor="accent1" w:themeTint="99"/>
        <w:bottom w:val="single" w:sz="4" w:space="0" w:color="FF6666" w:themeColor="accent1" w:themeTint="99"/>
        <w:right w:val="single" w:sz="4" w:space="0" w:color="FF6666" w:themeColor="accent1" w:themeTint="99"/>
        <w:insideH w:val="single" w:sz="4" w:space="0" w:color="FF6666" w:themeColor="accent1" w:themeTint="99"/>
        <w:insideV w:val="single" w:sz="4" w:space="0" w:color="FF666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1" w:themeFillTint="33"/>
      </w:tcPr>
    </w:tblStylePr>
    <w:tblStylePr w:type="band1Horz">
      <w:tblPr/>
      <w:tcPr>
        <w:shd w:val="clear" w:color="auto" w:fill="FFCCCC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h&#233;matologie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hématologie.dotx</Template>
  <TotalTime>146</TotalTime>
  <Pages>6</Pages>
  <Words>1231</Words>
  <Characters>7020</Characters>
  <Application>Microsoft Office Word</Application>
  <DocSecurity>0</DocSecurity>
  <Lines>58</Lines>
  <Paragraphs>16</Paragraphs>
  <ScaleCrop>false</ScaleCrop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84</cp:revision>
  <dcterms:created xsi:type="dcterms:W3CDTF">2025-01-13T08:31:00Z</dcterms:created>
  <dcterms:modified xsi:type="dcterms:W3CDTF">2026-09-12T17:03:00Z</dcterms:modified>
</cp:coreProperties>
</file>