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1B377" w14:textId="77777777" w:rsidR="005D16FF" w:rsidRDefault="00B822DE" w:rsidP="00B822DE">
      <w:pPr>
        <w:pStyle w:val="Titre"/>
      </w:pPr>
      <w:r>
        <w:t>Cancer du colon</w:t>
      </w:r>
    </w:p>
    <w:p w14:paraId="742EBFF5" w14:textId="77777777" w:rsidR="00437586" w:rsidRDefault="00437586" w:rsidP="00FA05A7">
      <w:pPr>
        <w:pStyle w:val="Titre1"/>
      </w:pPr>
      <w:r>
        <w:t>Introduction :</w:t>
      </w:r>
    </w:p>
    <w:p w14:paraId="40871124" w14:textId="77777777" w:rsidR="00437586" w:rsidRDefault="00437586" w:rsidP="00FA05A7">
      <w:pPr>
        <w:pStyle w:val="Titre2"/>
      </w:pPr>
      <w:r>
        <w:t>Définition :</w:t>
      </w:r>
    </w:p>
    <w:p w14:paraId="18A964BA" w14:textId="77777777" w:rsidR="00437586" w:rsidRPr="00043AF4" w:rsidRDefault="00437586" w:rsidP="00437586">
      <w:pPr>
        <w:pStyle w:val="Paragraphedeliste"/>
        <w:numPr>
          <w:ilvl w:val="0"/>
          <w:numId w:val="1"/>
        </w:numPr>
        <w:rPr>
          <w:b/>
          <w:bCs/>
        </w:rPr>
      </w:pPr>
      <w:r w:rsidRPr="00043AF4">
        <w:rPr>
          <w:b/>
          <w:bCs/>
        </w:rPr>
        <w:t xml:space="preserve">Tumeur maligne primitive développé à partir de la paroi colique </w:t>
      </w:r>
    </w:p>
    <w:p w14:paraId="3589F476" w14:textId="77777777" w:rsidR="00437586" w:rsidRDefault="00437586" w:rsidP="00437586">
      <w:pPr>
        <w:pStyle w:val="Paragraphedeliste"/>
        <w:numPr>
          <w:ilvl w:val="0"/>
          <w:numId w:val="1"/>
        </w:numPr>
      </w:pPr>
      <w:r>
        <w:t>Diagnostic histologique : adénocarcinome (9</w:t>
      </w:r>
      <w:r w:rsidR="00443E63">
        <w:t>4%)</w:t>
      </w:r>
    </w:p>
    <w:p w14:paraId="087411E3" w14:textId="77777777" w:rsidR="00443E63" w:rsidRDefault="00443E63" w:rsidP="00FA05A7">
      <w:pPr>
        <w:pStyle w:val="Titre2"/>
      </w:pPr>
      <w:r>
        <w:t>Intérêts :</w:t>
      </w:r>
    </w:p>
    <w:p w14:paraId="67DEDBB9" w14:textId="77777777" w:rsidR="00443E63" w:rsidRDefault="00443E63" w:rsidP="00443E63">
      <w:pPr>
        <w:pStyle w:val="Paragraphedeliste"/>
        <w:numPr>
          <w:ilvl w:val="0"/>
          <w:numId w:val="1"/>
        </w:numPr>
      </w:pPr>
      <w:r>
        <w:t>1</w:t>
      </w:r>
      <w:r w:rsidRPr="00443E63">
        <w:rPr>
          <w:vertAlign w:val="superscript"/>
        </w:rPr>
        <w:t>er</w:t>
      </w:r>
      <w:r>
        <w:t xml:space="preserve"> cancer digestif en fréquence dans le monde </w:t>
      </w:r>
    </w:p>
    <w:p w14:paraId="6BA03321" w14:textId="77777777" w:rsidR="00443E63" w:rsidRDefault="00443E63" w:rsidP="00443E63">
      <w:pPr>
        <w:pStyle w:val="Paragraphedeliste"/>
        <w:numPr>
          <w:ilvl w:val="0"/>
          <w:numId w:val="1"/>
        </w:numPr>
      </w:pPr>
      <w:r>
        <w:t>Incidence annuelle : 13 à 24/100 000 chez l’homme et 12 à 15/100 00</w:t>
      </w:r>
      <w:r w:rsidR="00E76766">
        <w:t xml:space="preserve">0 </w:t>
      </w:r>
      <w:r>
        <w:t>chez la femme</w:t>
      </w:r>
    </w:p>
    <w:p w14:paraId="7BD65A8B" w14:textId="77777777" w:rsidR="00E76766" w:rsidRDefault="00E76766" w:rsidP="00443E63">
      <w:pPr>
        <w:pStyle w:val="Paragraphedeliste"/>
        <w:numPr>
          <w:ilvl w:val="0"/>
          <w:numId w:val="1"/>
        </w:numPr>
      </w:pPr>
      <w:r>
        <w:t>2</w:t>
      </w:r>
      <w:r w:rsidRPr="00E76766">
        <w:rPr>
          <w:vertAlign w:val="superscript"/>
        </w:rPr>
        <w:t>ème</w:t>
      </w:r>
      <w:r>
        <w:t xml:space="preserve"> en mortalité </w:t>
      </w:r>
    </w:p>
    <w:p w14:paraId="695C7384" w14:textId="77777777" w:rsidR="00E76766" w:rsidRDefault="00E76766" w:rsidP="00443E63">
      <w:pPr>
        <w:pStyle w:val="Paragraphedeliste"/>
        <w:numPr>
          <w:ilvl w:val="0"/>
          <w:numId w:val="1"/>
        </w:numPr>
      </w:pPr>
      <w:r>
        <w:t xml:space="preserve">Découverte souvent au stade de complication : occlusion +++ </w:t>
      </w:r>
    </w:p>
    <w:p w14:paraId="1AC873E2" w14:textId="18D688E4" w:rsidR="00E76766" w:rsidRPr="003B072F" w:rsidRDefault="00E76766" w:rsidP="00FA05A7">
      <w:pPr>
        <w:pStyle w:val="Titre2"/>
        <w:rPr>
          <w:highlight w:val="lightGray"/>
        </w:rPr>
      </w:pPr>
      <w:r w:rsidRPr="003B072F">
        <w:rPr>
          <w:highlight w:val="lightGray"/>
        </w:rPr>
        <w:t>Anatomie pathologique :</w:t>
      </w:r>
      <w:r w:rsidR="003B072F">
        <w:rPr>
          <w:highlight w:val="lightGray"/>
        </w:rPr>
        <w:t xml:space="preserve"> (QE)</w:t>
      </w:r>
    </w:p>
    <w:p w14:paraId="17127248" w14:textId="77777777" w:rsidR="00E76766" w:rsidRPr="003B072F" w:rsidRDefault="00FA05A7" w:rsidP="004544B8">
      <w:pPr>
        <w:pStyle w:val="Titre3"/>
        <w:rPr>
          <w:highlight w:val="lightGray"/>
        </w:rPr>
      </w:pPr>
      <w:r w:rsidRPr="003B072F">
        <w:rPr>
          <w:highlight w:val="lightGray"/>
        </w:rPr>
        <w:t>Aspect macroscopique :</w:t>
      </w:r>
    </w:p>
    <w:p w14:paraId="39B6EB14" w14:textId="77777777" w:rsidR="00FA05A7" w:rsidRPr="003B072F" w:rsidRDefault="00FA05A7" w:rsidP="00FA05A7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3B072F">
        <w:rPr>
          <w:b/>
          <w:bCs/>
          <w:highlight w:val="lightGray"/>
        </w:rPr>
        <w:t xml:space="preserve">Topographie : </w:t>
      </w:r>
    </w:p>
    <w:p w14:paraId="39653D93" w14:textId="77777777" w:rsidR="00FA05A7" w:rsidRPr="003B072F" w:rsidRDefault="00FA05A7" w:rsidP="00FA05A7">
      <w:pPr>
        <w:pStyle w:val="Paragraphedeliste"/>
        <w:numPr>
          <w:ilvl w:val="1"/>
          <w:numId w:val="1"/>
        </w:numPr>
        <w:rPr>
          <w:highlight w:val="lightGray"/>
        </w:rPr>
      </w:pPr>
      <w:r w:rsidRPr="003B072F">
        <w:rPr>
          <w:highlight w:val="lightGray"/>
        </w:rPr>
        <w:t xml:space="preserve">Sigmoïde (55%) </w:t>
      </w:r>
    </w:p>
    <w:p w14:paraId="7BF80C09" w14:textId="77777777" w:rsidR="00FA05A7" w:rsidRPr="003B072F" w:rsidRDefault="00FA05A7" w:rsidP="00FA05A7">
      <w:pPr>
        <w:pStyle w:val="Paragraphedeliste"/>
        <w:numPr>
          <w:ilvl w:val="1"/>
          <w:numId w:val="1"/>
        </w:numPr>
        <w:rPr>
          <w:highlight w:val="lightGray"/>
        </w:rPr>
      </w:pPr>
      <w:r w:rsidRPr="003B072F">
        <w:rPr>
          <w:highlight w:val="lightGray"/>
        </w:rPr>
        <w:t>Droit + transverse (</w:t>
      </w:r>
      <w:r w:rsidR="00FC4EB0" w:rsidRPr="003B072F">
        <w:rPr>
          <w:highlight w:val="lightGray"/>
        </w:rPr>
        <w:t>30</w:t>
      </w:r>
      <w:r w:rsidRPr="003B072F">
        <w:rPr>
          <w:highlight w:val="lightGray"/>
        </w:rPr>
        <w:t xml:space="preserve">%) </w:t>
      </w:r>
    </w:p>
    <w:p w14:paraId="75F2BB17" w14:textId="77777777" w:rsidR="00FA05A7" w:rsidRPr="003B072F" w:rsidRDefault="00FA05A7" w:rsidP="00FA05A7">
      <w:pPr>
        <w:pStyle w:val="Paragraphedeliste"/>
        <w:numPr>
          <w:ilvl w:val="1"/>
          <w:numId w:val="1"/>
        </w:numPr>
        <w:rPr>
          <w:highlight w:val="lightGray"/>
        </w:rPr>
      </w:pPr>
      <w:r w:rsidRPr="003B072F">
        <w:rPr>
          <w:highlight w:val="lightGray"/>
        </w:rPr>
        <w:t>Descendant (15%)</w:t>
      </w:r>
    </w:p>
    <w:p w14:paraId="7C004B13" w14:textId="77777777" w:rsidR="00FC4EB0" w:rsidRPr="003B072F" w:rsidRDefault="00FC4EB0" w:rsidP="00FC4EB0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Nombre : </w:t>
      </w:r>
      <w:r w:rsidRPr="003B072F">
        <w:rPr>
          <w:highlight w:val="lightGray"/>
        </w:rPr>
        <w:t xml:space="preserve">unique ou multiple </w:t>
      </w:r>
    </w:p>
    <w:p w14:paraId="324D237F" w14:textId="77777777" w:rsidR="00FC4EB0" w:rsidRPr="003B072F" w:rsidRDefault="00FC4EB0" w:rsidP="00FC4EB0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3B072F">
        <w:rPr>
          <w:b/>
          <w:bCs/>
          <w:highlight w:val="lightGray"/>
        </w:rPr>
        <w:t xml:space="preserve">Forme : </w:t>
      </w:r>
    </w:p>
    <w:p w14:paraId="545781E6" w14:textId="77777777" w:rsidR="00FC4EB0" w:rsidRPr="003B072F" w:rsidRDefault="00FC4EB0" w:rsidP="00FC4EB0">
      <w:pPr>
        <w:pStyle w:val="Paragraphedeliste"/>
        <w:numPr>
          <w:ilvl w:val="1"/>
          <w:numId w:val="1"/>
        </w:numPr>
        <w:rPr>
          <w:highlight w:val="lightGray"/>
        </w:rPr>
      </w:pPr>
      <w:proofErr w:type="spellStart"/>
      <w:r w:rsidRPr="003B072F">
        <w:rPr>
          <w:highlight w:val="lightGray"/>
        </w:rPr>
        <w:t>Végétante</w:t>
      </w:r>
      <w:proofErr w:type="spellEnd"/>
      <w:r w:rsidRPr="003B072F">
        <w:rPr>
          <w:highlight w:val="lightGray"/>
        </w:rPr>
        <w:t xml:space="preserve"> ou infiltrante ou ulcéreuse ou associé</w:t>
      </w:r>
    </w:p>
    <w:p w14:paraId="3C1F2853" w14:textId="77777777" w:rsidR="000C239B" w:rsidRPr="003B072F" w:rsidRDefault="000C239B" w:rsidP="00FC4EB0">
      <w:pPr>
        <w:pStyle w:val="Paragraphedeliste"/>
        <w:numPr>
          <w:ilvl w:val="1"/>
          <w:numId w:val="1"/>
        </w:numPr>
        <w:rPr>
          <w:highlight w:val="lightGray"/>
        </w:rPr>
      </w:pPr>
      <w:r w:rsidRPr="003B072F">
        <w:rPr>
          <w:highlight w:val="lightGray"/>
        </w:rPr>
        <w:t xml:space="preserve">Dure, fragile et saignant au contact </w:t>
      </w:r>
    </w:p>
    <w:p w14:paraId="125AD4D7" w14:textId="77777777" w:rsidR="000C239B" w:rsidRPr="003B072F" w:rsidRDefault="000C239B" w:rsidP="004544B8">
      <w:pPr>
        <w:pStyle w:val="Titre3"/>
        <w:rPr>
          <w:highlight w:val="lightGray"/>
        </w:rPr>
      </w:pPr>
      <w:r w:rsidRPr="003B072F">
        <w:rPr>
          <w:highlight w:val="lightGray"/>
        </w:rPr>
        <w:t>Aspect microscopique :</w:t>
      </w:r>
    </w:p>
    <w:p w14:paraId="41A40A08" w14:textId="77777777" w:rsidR="000C239B" w:rsidRPr="003B072F" w:rsidRDefault="000C239B" w:rsidP="000C239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3B072F">
        <w:rPr>
          <w:b/>
          <w:bCs/>
          <w:highlight w:val="lightGray"/>
        </w:rPr>
        <w:t>Adénocarcinome (94%) :</w:t>
      </w:r>
    </w:p>
    <w:p w14:paraId="4D21AB26" w14:textId="77777777" w:rsidR="000C239B" w:rsidRPr="003B072F" w:rsidRDefault="000C239B" w:rsidP="000C239B">
      <w:pPr>
        <w:pStyle w:val="Paragraphedeliste"/>
        <w:numPr>
          <w:ilvl w:val="1"/>
          <w:numId w:val="1"/>
        </w:numPr>
        <w:rPr>
          <w:highlight w:val="lightGray"/>
        </w:rPr>
      </w:pPr>
      <w:proofErr w:type="spellStart"/>
      <w:r w:rsidRPr="003B072F">
        <w:rPr>
          <w:highlight w:val="lightGray"/>
        </w:rPr>
        <w:t>Lieberkhunien</w:t>
      </w:r>
      <w:proofErr w:type="spellEnd"/>
      <w:r w:rsidRPr="003B072F">
        <w:rPr>
          <w:highlight w:val="lightGray"/>
        </w:rPr>
        <w:t xml:space="preserve"> (73%) </w:t>
      </w:r>
    </w:p>
    <w:p w14:paraId="1FAFAD45" w14:textId="77777777" w:rsidR="000C239B" w:rsidRPr="003B072F" w:rsidRDefault="000C239B" w:rsidP="000C239B">
      <w:pPr>
        <w:pStyle w:val="Paragraphedeliste"/>
        <w:numPr>
          <w:ilvl w:val="1"/>
          <w:numId w:val="1"/>
        </w:numPr>
        <w:rPr>
          <w:highlight w:val="lightGray"/>
        </w:rPr>
      </w:pPr>
      <w:r w:rsidRPr="003B072F">
        <w:rPr>
          <w:highlight w:val="lightGray"/>
        </w:rPr>
        <w:t>Colloïde ou mucineux (17%)</w:t>
      </w:r>
    </w:p>
    <w:p w14:paraId="3196E917" w14:textId="77777777" w:rsidR="000C239B" w:rsidRPr="003B072F" w:rsidRDefault="000C239B" w:rsidP="000C239B">
      <w:pPr>
        <w:pStyle w:val="Paragraphedeliste"/>
        <w:numPr>
          <w:ilvl w:val="1"/>
          <w:numId w:val="1"/>
        </w:numPr>
        <w:rPr>
          <w:highlight w:val="lightGray"/>
        </w:rPr>
      </w:pPr>
      <w:r w:rsidRPr="003B072F">
        <w:rPr>
          <w:highlight w:val="lightGray"/>
        </w:rPr>
        <w:t xml:space="preserve">Anaplasique (4%) </w:t>
      </w:r>
    </w:p>
    <w:p w14:paraId="0578D39A" w14:textId="77777777" w:rsidR="000C239B" w:rsidRPr="003B072F" w:rsidRDefault="000C239B" w:rsidP="000C239B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Autres : </w:t>
      </w:r>
      <w:r w:rsidRPr="003B072F">
        <w:rPr>
          <w:highlight w:val="lightGray"/>
        </w:rPr>
        <w:t xml:space="preserve">carcinoïdes, sarcomes, lymphomes, carcinomes </w:t>
      </w:r>
      <w:proofErr w:type="gramStart"/>
      <w:r w:rsidRPr="003B072F">
        <w:rPr>
          <w:highlight w:val="lightGray"/>
        </w:rPr>
        <w:t>épidermoïdes,…</w:t>
      </w:r>
      <w:proofErr w:type="gramEnd"/>
    </w:p>
    <w:p w14:paraId="075A6FEC" w14:textId="77777777" w:rsidR="000C239B" w:rsidRPr="003B072F" w:rsidRDefault="000C239B" w:rsidP="004544B8">
      <w:pPr>
        <w:pStyle w:val="Titre3"/>
        <w:rPr>
          <w:highlight w:val="lightGray"/>
        </w:rPr>
      </w:pPr>
      <w:r w:rsidRPr="003B072F">
        <w:rPr>
          <w:highlight w:val="lightGray"/>
        </w:rPr>
        <w:t>Extension :</w:t>
      </w:r>
    </w:p>
    <w:p w14:paraId="33847452" w14:textId="77777777" w:rsidR="000C239B" w:rsidRPr="003B072F" w:rsidRDefault="000C239B" w:rsidP="000C239B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highlight w:val="lightGray"/>
        </w:rPr>
        <w:t>Par contiguïté (sens longitudinal ou transversal)</w:t>
      </w:r>
    </w:p>
    <w:p w14:paraId="7B6F417B" w14:textId="77777777" w:rsidR="000C239B" w:rsidRPr="003B072F" w:rsidRDefault="000C239B" w:rsidP="000C239B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highlight w:val="lightGray"/>
        </w:rPr>
        <w:t xml:space="preserve">Par les voies lymphatiques : chaîne mésentérique supérieur et inférieur, pas de saut de puce </w:t>
      </w:r>
    </w:p>
    <w:p w14:paraId="763007C3" w14:textId="77777777" w:rsidR="000C239B" w:rsidRPr="003B072F" w:rsidRDefault="000C239B" w:rsidP="000C239B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highlight w:val="lightGray"/>
        </w:rPr>
        <w:t xml:space="preserve">Par voie sanguine portale à distance (métastases) : foie, péritoine, poumon, os </w:t>
      </w:r>
    </w:p>
    <w:p w14:paraId="2BA6BC40" w14:textId="77A98D4B" w:rsidR="000C239B" w:rsidRPr="003B072F" w:rsidRDefault="000C239B" w:rsidP="004544B8">
      <w:pPr>
        <w:pStyle w:val="Titre3"/>
        <w:rPr>
          <w:highlight w:val="lightGray"/>
        </w:rPr>
      </w:pPr>
      <w:r w:rsidRPr="003B072F">
        <w:rPr>
          <w:highlight w:val="lightGray"/>
        </w:rPr>
        <w:t>Classification TNM :</w:t>
      </w:r>
      <w:r w:rsidR="003B072F">
        <w:rPr>
          <w:highlight w:val="lightGray"/>
        </w:rPr>
        <w:t xml:space="preserve"> (QE)</w:t>
      </w:r>
    </w:p>
    <w:p w14:paraId="3690B932" w14:textId="77777777" w:rsidR="000C239B" w:rsidRPr="003B072F" w:rsidRDefault="005640C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proofErr w:type="spellStart"/>
      <w:r w:rsidRPr="003B072F">
        <w:rPr>
          <w:b/>
          <w:bCs/>
          <w:highlight w:val="lightGray"/>
        </w:rPr>
        <w:t>Tis</w:t>
      </w:r>
      <w:proofErr w:type="spellEnd"/>
      <w:r w:rsidRPr="003B072F">
        <w:rPr>
          <w:b/>
          <w:bCs/>
          <w:highlight w:val="lightGray"/>
        </w:rPr>
        <w:t xml:space="preserve"> : </w:t>
      </w:r>
      <w:r w:rsidRPr="003B072F">
        <w:rPr>
          <w:highlight w:val="lightGray"/>
        </w:rPr>
        <w:t>intra-épithéliale (tumeur in situ)</w:t>
      </w:r>
    </w:p>
    <w:p w14:paraId="691D73C0" w14:textId="77777777" w:rsidR="005640C8" w:rsidRPr="003B072F" w:rsidRDefault="005640C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T1 : </w:t>
      </w:r>
      <w:r w:rsidRPr="003B072F">
        <w:rPr>
          <w:highlight w:val="lightGray"/>
        </w:rPr>
        <w:t>sous-muqueuse</w:t>
      </w:r>
    </w:p>
    <w:p w14:paraId="29EE7C9F" w14:textId="77777777" w:rsidR="005640C8" w:rsidRPr="003B072F" w:rsidRDefault="005640C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T2 : </w:t>
      </w:r>
      <w:r w:rsidRPr="003B072F">
        <w:rPr>
          <w:highlight w:val="lightGray"/>
        </w:rPr>
        <w:t>musculeuse</w:t>
      </w:r>
    </w:p>
    <w:p w14:paraId="3D2F9A82" w14:textId="77777777" w:rsidR="005640C8" w:rsidRPr="003B072F" w:rsidRDefault="005640C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T3 : </w:t>
      </w:r>
      <w:r w:rsidRPr="003B072F">
        <w:rPr>
          <w:highlight w:val="lightGray"/>
        </w:rPr>
        <w:t xml:space="preserve">sous-séreuse ou séreuse </w:t>
      </w:r>
    </w:p>
    <w:p w14:paraId="66473049" w14:textId="77777777" w:rsidR="005640C8" w:rsidRPr="003B072F" w:rsidRDefault="005640C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lastRenderedPageBreak/>
        <w:t xml:space="preserve">T4 : </w:t>
      </w:r>
      <w:r w:rsidRPr="003B072F">
        <w:rPr>
          <w:highlight w:val="lightGray"/>
        </w:rPr>
        <w:t xml:space="preserve">envahissant les organes de voisinage </w:t>
      </w:r>
    </w:p>
    <w:p w14:paraId="54145029" w14:textId="77777777" w:rsidR="005640C8" w:rsidRPr="003B072F" w:rsidRDefault="004544B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N0 : </w:t>
      </w:r>
      <w:r w:rsidRPr="003B072F">
        <w:rPr>
          <w:highlight w:val="lightGray"/>
        </w:rPr>
        <w:t xml:space="preserve">pas de métastase ganglionnaire </w:t>
      </w:r>
    </w:p>
    <w:p w14:paraId="2A542776" w14:textId="77777777" w:rsidR="004544B8" w:rsidRPr="003B072F" w:rsidRDefault="004544B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N1 : </w:t>
      </w:r>
      <w:r w:rsidRPr="003B072F">
        <w:rPr>
          <w:highlight w:val="lightGray"/>
        </w:rPr>
        <w:t xml:space="preserve">1 à 3 ganglions envahis </w:t>
      </w:r>
    </w:p>
    <w:p w14:paraId="797AA94A" w14:textId="77777777" w:rsidR="004544B8" w:rsidRPr="003B072F" w:rsidRDefault="004544B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>N2</w:t>
      </w:r>
      <w:r w:rsidR="00287600" w:rsidRPr="003B072F">
        <w:rPr>
          <w:b/>
          <w:bCs/>
          <w:highlight w:val="lightGray"/>
        </w:rPr>
        <w:t xml:space="preserve"> : </w:t>
      </w:r>
      <w:r w:rsidR="00A30D6D" w:rsidRPr="003B072F">
        <w:rPr>
          <w:highlight w:val="lightGray"/>
        </w:rPr>
        <w:t>≥</w:t>
      </w:r>
      <w:r w:rsidRPr="003B072F">
        <w:rPr>
          <w:highlight w:val="lightGray"/>
        </w:rPr>
        <w:t xml:space="preserve"> 4 </w:t>
      </w:r>
    </w:p>
    <w:p w14:paraId="71BD6A66" w14:textId="77777777" w:rsidR="004544B8" w:rsidRPr="003B072F" w:rsidRDefault="004544B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M0 : </w:t>
      </w:r>
      <w:r w:rsidRPr="003B072F">
        <w:rPr>
          <w:highlight w:val="lightGray"/>
        </w:rPr>
        <w:t xml:space="preserve">absence de métastase </w:t>
      </w:r>
    </w:p>
    <w:p w14:paraId="0AA7C843" w14:textId="77777777" w:rsidR="004544B8" w:rsidRPr="003B072F" w:rsidRDefault="004544B8" w:rsidP="005640C8">
      <w:pPr>
        <w:pStyle w:val="Paragraphedeliste"/>
        <w:numPr>
          <w:ilvl w:val="0"/>
          <w:numId w:val="1"/>
        </w:numPr>
        <w:rPr>
          <w:highlight w:val="lightGray"/>
        </w:rPr>
      </w:pPr>
      <w:r w:rsidRPr="003B072F">
        <w:rPr>
          <w:b/>
          <w:bCs/>
          <w:highlight w:val="lightGray"/>
        </w:rPr>
        <w:t xml:space="preserve">M1 : </w:t>
      </w:r>
      <w:r w:rsidRPr="003B072F">
        <w:rPr>
          <w:highlight w:val="lightGray"/>
        </w:rPr>
        <w:t xml:space="preserve">métastase </w:t>
      </w:r>
    </w:p>
    <w:p w14:paraId="61BA79E5" w14:textId="77777777" w:rsidR="004544B8" w:rsidRDefault="004544B8" w:rsidP="004544B8">
      <w:pPr>
        <w:pStyle w:val="Titre1"/>
      </w:pPr>
      <w:r>
        <w:t>Diagnostic :</w:t>
      </w:r>
    </w:p>
    <w:p w14:paraId="49E331F0" w14:textId="77777777" w:rsidR="004544B8" w:rsidRDefault="004544B8" w:rsidP="004544B8">
      <w:pPr>
        <w:pStyle w:val="Titre2"/>
      </w:pPr>
      <w:r>
        <w:t xml:space="preserve">Diagnostic positif : </w:t>
      </w:r>
    </w:p>
    <w:p w14:paraId="2BFFA5AC" w14:textId="77777777" w:rsidR="004544B8" w:rsidRDefault="004544B8" w:rsidP="00A16A78">
      <w:pPr>
        <w:pStyle w:val="Titre3"/>
      </w:pPr>
      <w:r>
        <w:t>Type de description : cancer du sigmoïde :</w:t>
      </w:r>
    </w:p>
    <w:p w14:paraId="09837707" w14:textId="77777777" w:rsidR="00A16A78" w:rsidRPr="00287600" w:rsidRDefault="00A16A78" w:rsidP="00A16A78">
      <w:pPr>
        <w:pStyle w:val="Paragraphedeliste"/>
        <w:numPr>
          <w:ilvl w:val="0"/>
          <w:numId w:val="1"/>
        </w:numPr>
        <w:rPr>
          <w:b/>
          <w:bCs/>
        </w:rPr>
      </w:pPr>
      <w:r w:rsidRPr="00287600">
        <w:rPr>
          <w:b/>
          <w:bCs/>
        </w:rPr>
        <w:t>Circonstances de découverte :</w:t>
      </w:r>
    </w:p>
    <w:p w14:paraId="1379FC38" w14:textId="77777777" w:rsidR="00A16A78" w:rsidRPr="00287600" w:rsidRDefault="00A16A78" w:rsidP="00A16A7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>Troubles fonctionnels :</w:t>
      </w:r>
    </w:p>
    <w:p w14:paraId="49CDBE6B" w14:textId="77777777" w:rsidR="00A16A78" w:rsidRDefault="00A16A78" w:rsidP="00A16A78">
      <w:pPr>
        <w:pStyle w:val="Paragraphedeliste"/>
        <w:numPr>
          <w:ilvl w:val="2"/>
          <w:numId w:val="1"/>
        </w:numPr>
      </w:pPr>
      <w:r>
        <w:t xml:space="preserve">Hémorragie digestive basse </w:t>
      </w:r>
    </w:p>
    <w:p w14:paraId="750EF30C" w14:textId="77777777" w:rsidR="00A16A78" w:rsidRDefault="00A16A78" w:rsidP="00A16A78">
      <w:pPr>
        <w:pStyle w:val="Paragraphedeliste"/>
        <w:numPr>
          <w:ilvl w:val="2"/>
          <w:numId w:val="1"/>
        </w:numPr>
      </w:pPr>
      <w:r>
        <w:t xml:space="preserve">Douleurs abdominales vagues ou intermittentes </w:t>
      </w:r>
    </w:p>
    <w:p w14:paraId="598F0DF1" w14:textId="77777777" w:rsidR="00C638E5" w:rsidRDefault="00C638E5" w:rsidP="00A16A78">
      <w:pPr>
        <w:pStyle w:val="Paragraphedeliste"/>
        <w:numPr>
          <w:ilvl w:val="2"/>
          <w:numId w:val="1"/>
        </w:numPr>
      </w:pPr>
      <w:r>
        <w:t xml:space="preserve">Trouble du transit : constipation, diarrhée ou alternance constipation-diarrhée </w:t>
      </w:r>
    </w:p>
    <w:p w14:paraId="6016B6AF" w14:textId="77777777" w:rsidR="00C638E5" w:rsidRPr="00287600" w:rsidRDefault="00C638E5" w:rsidP="00C638E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>Altération de l’état général :</w:t>
      </w:r>
    </w:p>
    <w:p w14:paraId="626B3323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Anémie </w:t>
      </w:r>
    </w:p>
    <w:p w14:paraId="45959E35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Amaigrissement </w:t>
      </w:r>
    </w:p>
    <w:p w14:paraId="17E31E97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>Asthénie</w:t>
      </w:r>
    </w:p>
    <w:p w14:paraId="7F193755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Anorexie </w:t>
      </w:r>
    </w:p>
    <w:p w14:paraId="056CA5BA" w14:textId="77777777" w:rsidR="00C638E5" w:rsidRPr="00287600" w:rsidRDefault="00C638E5" w:rsidP="00C638E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 xml:space="preserve">Complications : </w:t>
      </w:r>
    </w:p>
    <w:p w14:paraId="341E8F23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Occlusion intestinale </w:t>
      </w:r>
    </w:p>
    <w:p w14:paraId="1365FEE5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>Fistule stercorale (</w:t>
      </w:r>
      <w:proofErr w:type="spellStart"/>
      <w:r>
        <w:t>cutanéo</w:t>
      </w:r>
      <w:proofErr w:type="spellEnd"/>
      <w:r>
        <w:t xml:space="preserve">-colique, colo-vésicale ++, colo-utérine) </w:t>
      </w:r>
    </w:p>
    <w:p w14:paraId="4AF04E1D" w14:textId="77777777" w:rsidR="00C638E5" w:rsidRDefault="00C638E5" w:rsidP="00C638E5">
      <w:pPr>
        <w:pStyle w:val="Paragraphedeliste"/>
        <w:numPr>
          <w:ilvl w:val="2"/>
          <w:numId w:val="1"/>
        </w:numPr>
      </w:pPr>
      <w:r>
        <w:t>Infection</w:t>
      </w:r>
    </w:p>
    <w:p w14:paraId="7FF18DD7" w14:textId="77777777" w:rsidR="00C638E5" w:rsidRDefault="0051409D" w:rsidP="00C638E5">
      <w:pPr>
        <w:pStyle w:val="Paragraphedeliste"/>
        <w:numPr>
          <w:ilvl w:val="2"/>
          <w:numId w:val="1"/>
        </w:numPr>
      </w:pPr>
      <w:r>
        <w:t>Perforation (=péritonite)</w:t>
      </w:r>
    </w:p>
    <w:p w14:paraId="70DB731A" w14:textId="77777777" w:rsidR="0051409D" w:rsidRPr="00287600" w:rsidRDefault="0051409D" w:rsidP="0051409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 xml:space="preserve">Dépistage systématique </w:t>
      </w:r>
    </w:p>
    <w:p w14:paraId="2DDBB258" w14:textId="77777777" w:rsidR="0051409D" w:rsidRPr="00287600" w:rsidRDefault="0051409D" w:rsidP="0051409D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 w:rsidRPr="00287600">
        <w:rPr>
          <w:b/>
          <w:bCs/>
        </w:rPr>
        <w:t>Examen cliniques</w:t>
      </w:r>
      <w:proofErr w:type="gramEnd"/>
      <w:r w:rsidRPr="00287600">
        <w:rPr>
          <w:b/>
          <w:bCs/>
        </w:rPr>
        <w:t> :</w:t>
      </w:r>
    </w:p>
    <w:p w14:paraId="6055A439" w14:textId="77777777" w:rsidR="0051409D" w:rsidRDefault="0051409D" w:rsidP="0051409D">
      <w:pPr>
        <w:pStyle w:val="Paragraphedeliste"/>
        <w:numPr>
          <w:ilvl w:val="1"/>
          <w:numId w:val="1"/>
        </w:numPr>
      </w:pPr>
      <w:r>
        <w:t xml:space="preserve">Souvent </w:t>
      </w:r>
      <w:r w:rsidRPr="00287600">
        <w:rPr>
          <w:b/>
          <w:bCs/>
        </w:rPr>
        <w:t>normal</w:t>
      </w:r>
      <w:r>
        <w:t xml:space="preserve"> </w:t>
      </w:r>
    </w:p>
    <w:p w14:paraId="5089F8C5" w14:textId="77777777" w:rsidR="00053AF9" w:rsidRDefault="00053AF9" w:rsidP="0051409D">
      <w:pPr>
        <w:pStyle w:val="Paragraphedeliste"/>
        <w:numPr>
          <w:ilvl w:val="1"/>
          <w:numId w:val="1"/>
        </w:numPr>
      </w:pPr>
      <w:r w:rsidRPr="00287600">
        <w:rPr>
          <w:b/>
          <w:bCs/>
          <w:i/>
          <w:iCs/>
        </w:rPr>
        <w:t xml:space="preserve">Interrogatoire : </w:t>
      </w:r>
      <w:r>
        <w:t xml:space="preserve">recherche de signes fonctionnels et de facteurs de risques </w:t>
      </w:r>
    </w:p>
    <w:p w14:paraId="58198424" w14:textId="77777777" w:rsidR="00053AF9" w:rsidRDefault="00053AF9" w:rsidP="0051409D">
      <w:pPr>
        <w:pStyle w:val="Paragraphedeliste"/>
        <w:numPr>
          <w:ilvl w:val="1"/>
          <w:numId w:val="1"/>
        </w:numPr>
      </w:pPr>
      <w:r w:rsidRPr="00287600">
        <w:rPr>
          <w:b/>
          <w:bCs/>
          <w:i/>
          <w:iCs/>
        </w:rPr>
        <w:t xml:space="preserve">Signes généraux : </w:t>
      </w:r>
      <w:r>
        <w:t xml:space="preserve">discrets et tardifs </w:t>
      </w:r>
    </w:p>
    <w:p w14:paraId="65EF4C77" w14:textId="77777777" w:rsidR="00053AF9" w:rsidRPr="00287600" w:rsidRDefault="00053AF9" w:rsidP="0051409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>Signes physiques pauvres :</w:t>
      </w:r>
    </w:p>
    <w:p w14:paraId="285566F2" w14:textId="77777777" w:rsidR="00053AF9" w:rsidRDefault="00053AF9" w:rsidP="00053AF9">
      <w:pPr>
        <w:pStyle w:val="Paragraphedeliste"/>
        <w:numPr>
          <w:ilvl w:val="2"/>
          <w:numId w:val="1"/>
        </w:numPr>
      </w:pPr>
      <w:r>
        <w:t>Abdomen parfois ballonné</w:t>
      </w:r>
    </w:p>
    <w:p w14:paraId="6F5B1319" w14:textId="77777777" w:rsidR="00053AF9" w:rsidRDefault="00053AF9" w:rsidP="00053AF9">
      <w:pPr>
        <w:pStyle w:val="Paragraphedeliste"/>
        <w:numPr>
          <w:ilvl w:val="2"/>
          <w:numId w:val="1"/>
        </w:numPr>
      </w:pPr>
      <w:r>
        <w:t>Rarement tumeur palpable</w:t>
      </w:r>
    </w:p>
    <w:p w14:paraId="13F8A756" w14:textId="77777777" w:rsidR="00053AF9" w:rsidRDefault="00053AF9" w:rsidP="00053AF9">
      <w:pPr>
        <w:pStyle w:val="Paragraphedeliste"/>
        <w:numPr>
          <w:ilvl w:val="2"/>
          <w:numId w:val="1"/>
        </w:numPr>
      </w:pPr>
      <w:proofErr w:type="gramStart"/>
      <w:r>
        <w:t>Recherche  de</w:t>
      </w:r>
      <w:proofErr w:type="gramEnd"/>
      <w:r>
        <w:t xml:space="preserve"> métastases (ascite, aires ganglionnaires, foie)</w:t>
      </w:r>
    </w:p>
    <w:p w14:paraId="45384E75" w14:textId="77777777" w:rsidR="00053AF9" w:rsidRDefault="00053AF9" w:rsidP="00053AF9">
      <w:pPr>
        <w:pStyle w:val="Paragraphedeliste"/>
        <w:numPr>
          <w:ilvl w:val="2"/>
          <w:numId w:val="1"/>
        </w:numPr>
      </w:pPr>
      <w:r>
        <w:t xml:space="preserve">Toucher rectal : parfois pôle inférieur d’une tumeur </w:t>
      </w:r>
      <w:proofErr w:type="spellStart"/>
      <w:r>
        <w:t>prolabée</w:t>
      </w:r>
      <w:proofErr w:type="spellEnd"/>
      <w:r>
        <w:t xml:space="preserve"> dans le cul-de-sac de Douglas</w:t>
      </w:r>
    </w:p>
    <w:p w14:paraId="1C26AB88" w14:textId="77777777" w:rsidR="00000C83" w:rsidRPr="00287600" w:rsidRDefault="00000C83" w:rsidP="00000C83">
      <w:pPr>
        <w:pStyle w:val="Paragraphedeliste"/>
        <w:numPr>
          <w:ilvl w:val="0"/>
          <w:numId w:val="1"/>
        </w:numPr>
        <w:rPr>
          <w:b/>
          <w:bCs/>
        </w:rPr>
      </w:pPr>
      <w:r w:rsidRPr="00287600">
        <w:rPr>
          <w:b/>
          <w:bCs/>
        </w:rPr>
        <w:t>Examens complémentaires :</w:t>
      </w:r>
    </w:p>
    <w:p w14:paraId="128F4FC2" w14:textId="77777777" w:rsidR="00000C83" w:rsidRPr="00287600" w:rsidRDefault="00000C83" w:rsidP="00000C83">
      <w:pPr>
        <w:pStyle w:val="Paragraphedeliste"/>
        <w:numPr>
          <w:ilvl w:val="1"/>
          <w:numId w:val="1"/>
        </w:numPr>
        <w:rPr>
          <w:b/>
          <w:bCs/>
        </w:rPr>
      </w:pPr>
      <w:r w:rsidRPr="00287600">
        <w:rPr>
          <w:b/>
          <w:bCs/>
        </w:rPr>
        <w:t>COLONOSCOPIE +++ (TOTALE) :</w:t>
      </w:r>
    </w:p>
    <w:p w14:paraId="1EF386AB" w14:textId="77777777" w:rsidR="00000C83" w:rsidRDefault="00000C83" w:rsidP="00000C83">
      <w:pPr>
        <w:pStyle w:val="Paragraphedeliste"/>
        <w:numPr>
          <w:ilvl w:val="2"/>
          <w:numId w:val="1"/>
        </w:numPr>
      </w:pPr>
      <w:r>
        <w:t xml:space="preserve">+ biopsie + examen anatomopathologique </w:t>
      </w:r>
    </w:p>
    <w:p w14:paraId="7F8202A4" w14:textId="77777777" w:rsidR="00000C83" w:rsidRDefault="00000C83" w:rsidP="00000C83">
      <w:pPr>
        <w:pStyle w:val="Paragraphedeliste"/>
        <w:numPr>
          <w:ilvl w:val="3"/>
          <w:numId w:val="1"/>
        </w:numPr>
      </w:pPr>
      <w:proofErr w:type="gramStart"/>
      <w:r>
        <w:t>Lésions macroscopique</w:t>
      </w:r>
      <w:proofErr w:type="gramEnd"/>
      <w:r>
        <w:t xml:space="preserve"> : siège, nombre, aspect </w:t>
      </w:r>
    </w:p>
    <w:p w14:paraId="39AC5A72" w14:textId="77777777" w:rsidR="000007AF" w:rsidRDefault="000007AF" w:rsidP="00000C83">
      <w:pPr>
        <w:pStyle w:val="Paragraphedeliste"/>
        <w:numPr>
          <w:ilvl w:val="3"/>
          <w:numId w:val="1"/>
        </w:numPr>
      </w:pPr>
      <w:r>
        <w:t>Lésions microscopique (recherche de type histologique)</w:t>
      </w:r>
    </w:p>
    <w:p w14:paraId="24168D79" w14:textId="77777777" w:rsidR="000007AF" w:rsidRPr="00287600" w:rsidRDefault="000007AF" w:rsidP="000007AF">
      <w:pPr>
        <w:pStyle w:val="Paragraphedeliste"/>
        <w:numPr>
          <w:ilvl w:val="1"/>
          <w:numId w:val="1"/>
        </w:numPr>
        <w:rPr>
          <w:b/>
          <w:bCs/>
        </w:rPr>
      </w:pPr>
      <w:r w:rsidRPr="00287600">
        <w:rPr>
          <w:b/>
          <w:bCs/>
        </w:rPr>
        <w:t>IMAGERIE :</w:t>
      </w:r>
    </w:p>
    <w:p w14:paraId="103E2E6E" w14:textId="77777777" w:rsidR="000007AF" w:rsidRDefault="000007AF" w:rsidP="000007AF">
      <w:pPr>
        <w:pStyle w:val="Paragraphedeliste"/>
        <w:numPr>
          <w:ilvl w:val="2"/>
          <w:numId w:val="1"/>
        </w:numPr>
      </w:pPr>
      <w:r>
        <w:t xml:space="preserve">Lavement baryté : image lacunaire ou de sténose ou de rigidité </w:t>
      </w:r>
    </w:p>
    <w:p w14:paraId="3C87F2C6" w14:textId="77777777" w:rsidR="000007AF" w:rsidRDefault="000007AF" w:rsidP="000007AF">
      <w:pPr>
        <w:pStyle w:val="Paragraphedeliste"/>
        <w:numPr>
          <w:ilvl w:val="2"/>
          <w:numId w:val="1"/>
        </w:numPr>
      </w:pPr>
      <w:r>
        <w:t>Lavement aux hydrosolubles : image de sténose tumorale en « trognon de pomme »</w:t>
      </w:r>
    </w:p>
    <w:p w14:paraId="46797457" w14:textId="77777777" w:rsidR="000007AF" w:rsidRPr="00287600" w:rsidRDefault="000007AF" w:rsidP="000007AF">
      <w:pPr>
        <w:pStyle w:val="Paragraphedeliste"/>
        <w:numPr>
          <w:ilvl w:val="1"/>
          <w:numId w:val="1"/>
        </w:numPr>
        <w:rPr>
          <w:b/>
          <w:bCs/>
        </w:rPr>
      </w:pPr>
      <w:r w:rsidRPr="00287600">
        <w:rPr>
          <w:b/>
          <w:bCs/>
        </w:rPr>
        <w:t>BIOLOGIE :</w:t>
      </w:r>
    </w:p>
    <w:p w14:paraId="3C71025A" w14:textId="77777777" w:rsidR="000007AF" w:rsidRDefault="000007AF" w:rsidP="000007AF">
      <w:pPr>
        <w:pStyle w:val="Paragraphedeliste"/>
        <w:numPr>
          <w:ilvl w:val="2"/>
          <w:numId w:val="1"/>
        </w:numPr>
      </w:pPr>
      <w:r>
        <w:lastRenderedPageBreak/>
        <w:t xml:space="preserve">Dosage des marqueurs tumoraux (ACE) </w:t>
      </w:r>
    </w:p>
    <w:p w14:paraId="5673FAE1" w14:textId="77777777" w:rsidR="000007AF" w:rsidRDefault="000007AF" w:rsidP="000007AF">
      <w:pPr>
        <w:pStyle w:val="Paragraphedeliste"/>
        <w:numPr>
          <w:ilvl w:val="2"/>
          <w:numId w:val="1"/>
        </w:numPr>
      </w:pPr>
      <w:r>
        <w:t xml:space="preserve">Hémogramme : anémie </w:t>
      </w:r>
      <w:proofErr w:type="spellStart"/>
      <w:r w:rsidR="00287600">
        <w:t>ferripr</w:t>
      </w:r>
      <w:r w:rsidR="00DB2C91">
        <w:t>tive</w:t>
      </w:r>
      <w:proofErr w:type="spellEnd"/>
      <w:r>
        <w:t xml:space="preserve"> (saignement occulte), syndrome inflammatoire </w:t>
      </w:r>
    </w:p>
    <w:p w14:paraId="3A6C6ED1" w14:textId="77777777" w:rsidR="000007AF" w:rsidRPr="00DB2C91" w:rsidRDefault="00D4347B" w:rsidP="00D4347B">
      <w:pPr>
        <w:pStyle w:val="Paragraphedeliste"/>
        <w:numPr>
          <w:ilvl w:val="0"/>
          <w:numId w:val="1"/>
        </w:numPr>
        <w:rPr>
          <w:b/>
          <w:bCs/>
        </w:rPr>
      </w:pPr>
      <w:r w:rsidRPr="00DB2C91">
        <w:rPr>
          <w:b/>
          <w:bCs/>
        </w:rPr>
        <w:t>Bilan d’extension et d’opérabilité :</w:t>
      </w:r>
    </w:p>
    <w:p w14:paraId="6CE42309" w14:textId="77777777" w:rsidR="00D4347B" w:rsidRPr="00DB2C91" w:rsidRDefault="00D4347B" w:rsidP="00D4347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2C91">
        <w:rPr>
          <w:b/>
          <w:bCs/>
          <w:i/>
          <w:iCs/>
        </w:rPr>
        <w:t xml:space="preserve">Clinique : </w:t>
      </w:r>
    </w:p>
    <w:p w14:paraId="07210BAE" w14:textId="77777777" w:rsidR="00D4347B" w:rsidRDefault="00D4347B" w:rsidP="00D4347B">
      <w:pPr>
        <w:pStyle w:val="Paragraphedeliste"/>
        <w:numPr>
          <w:ilvl w:val="2"/>
          <w:numId w:val="1"/>
        </w:numPr>
      </w:pPr>
      <w:r>
        <w:t xml:space="preserve">Recherche de métastases : hépatiques, ganglion de </w:t>
      </w:r>
      <w:proofErr w:type="spellStart"/>
      <w:r>
        <w:t>Troisier</w:t>
      </w:r>
      <w:proofErr w:type="spellEnd"/>
      <w:r>
        <w:t xml:space="preserve"> </w:t>
      </w:r>
    </w:p>
    <w:p w14:paraId="19C9CBFC" w14:textId="77777777" w:rsidR="00D4347B" w:rsidRDefault="00D4347B" w:rsidP="00D4347B">
      <w:pPr>
        <w:pStyle w:val="Paragraphedeliste"/>
        <w:numPr>
          <w:ilvl w:val="2"/>
          <w:numId w:val="1"/>
        </w:numPr>
      </w:pPr>
      <w:r>
        <w:t>Etat général : statut OMS, indic</w:t>
      </w:r>
      <w:r w:rsidR="00D521D8">
        <w:t xml:space="preserve">e de </w:t>
      </w:r>
      <w:proofErr w:type="spellStart"/>
      <w:r w:rsidR="00D521D8">
        <w:t>Kamofsky</w:t>
      </w:r>
      <w:proofErr w:type="spellEnd"/>
      <w:r w:rsidR="00D521D8">
        <w:t xml:space="preserve"> </w:t>
      </w:r>
    </w:p>
    <w:p w14:paraId="6DA337BE" w14:textId="77777777" w:rsidR="00D521D8" w:rsidRPr="00DB2C91" w:rsidRDefault="00D521D8" w:rsidP="00D521D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2C91">
        <w:rPr>
          <w:b/>
          <w:bCs/>
          <w:i/>
          <w:iCs/>
        </w:rPr>
        <w:t>Imagerie :</w:t>
      </w:r>
    </w:p>
    <w:p w14:paraId="299E72E1" w14:textId="77777777" w:rsidR="00D521D8" w:rsidRDefault="00D521D8" w:rsidP="00D521D8">
      <w:pPr>
        <w:pStyle w:val="Paragraphedeliste"/>
        <w:numPr>
          <w:ilvl w:val="2"/>
          <w:numId w:val="1"/>
        </w:numPr>
      </w:pPr>
      <w:r>
        <w:t>Scanner thoraco-abdomino-pelvien +++</w:t>
      </w:r>
    </w:p>
    <w:p w14:paraId="3EA9E925" w14:textId="77777777" w:rsidR="00D521D8" w:rsidRDefault="00D521D8" w:rsidP="00D521D8">
      <w:pPr>
        <w:pStyle w:val="Paragraphedeliste"/>
        <w:numPr>
          <w:ilvl w:val="2"/>
          <w:numId w:val="1"/>
        </w:numPr>
      </w:pPr>
      <w:proofErr w:type="spellStart"/>
      <w:r>
        <w:t>Coloscanner</w:t>
      </w:r>
      <w:proofErr w:type="spellEnd"/>
      <w:r>
        <w:t xml:space="preserve"> (si </w:t>
      </w:r>
      <w:proofErr w:type="spellStart"/>
      <w:r>
        <w:t>coloscanner</w:t>
      </w:r>
      <w:proofErr w:type="spellEnd"/>
      <w:r>
        <w:t xml:space="preserve"> incomplète : tumeur sténosante)</w:t>
      </w:r>
    </w:p>
    <w:p w14:paraId="17620E41" w14:textId="77777777" w:rsidR="00D521D8" w:rsidRDefault="00D521D8" w:rsidP="00D521D8">
      <w:pPr>
        <w:pStyle w:val="Paragraphedeliste"/>
        <w:numPr>
          <w:ilvl w:val="2"/>
          <w:numId w:val="1"/>
        </w:numPr>
      </w:pPr>
      <w:proofErr w:type="spellStart"/>
      <w:r>
        <w:t>Radioscanner</w:t>
      </w:r>
      <w:proofErr w:type="spellEnd"/>
      <w:r>
        <w:t xml:space="preserve"> pulmonaire </w:t>
      </w:r>
    </w:p>
    <w:p w14:paraId="27C996FA" w14:textId="77777777" w:rsidR="00D521D8" w:rsidRDefault="00D521D8" w:rsidP="00D521D8">
      <w:pPr>
        <w:pStyle w:val="Paragraphedeliste"/>
        <w:numPr>
          <w:ilvl w:val="2"/>
          <w:numId w:val="1"/>
        </w:numPr>
      </w:pPr>
      <w:r>
        <w:t xml:space="preserve">Echographie </w:t>
      </w:r>
    </w:p>
    <w:p w14:paraId="7BB1B39B" w14:textId="77777777" w:rsidR="00C9706E" w:rsidRPr="00DB2C91" w:rsidRDefault="00C9706E" w:rsidP="00C9706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2C91">
        <w:rPr>
          <w:b/>
          <w:bCs/>
          <w:i/>
          <w:iCs/>
        </w:rPr>
        <w:t>Biologie :</w:t>
      </w:r>
    </w:p>
    <w:p w14:paraId="6B4449C0" w14:textId="77777777" w:rsidR="00C9706E" w:rsidRDefault="00C9706E" w:rsidP="00C9706E">
      <w:pPr>
        <w:pStyle w:val="Paragraphedeliste"/>
        <w:numPr>
          <w:ilvl w:val="2"/>
          <w:numId w:val="1"/>
        </w:numPr>
      </w:pPr>
      <w:r>
        <w:t xml:space="preserve">Bilan hépatique </w:t>
      </w:r>
    </w:p>
    <w:p w14:paraId="35CE421D" w14:textId="77777777" w:rsidR="00C9706E" w:rsidRDefault="00674272" w:rsidP="00C9706E">
      <w:pPr>
        <w:pStyle w:val="Paragraphedeliste"/>
        <w:numPr>
          <w:ilvl w:val="2"/>
          <w:numId w:val="1"/>
        </w:numPr>
      </w:pPr>
      <w:r>
        <w:t xml:space="preserve">Bilan préopératoire </w:t>
      </w:r>
    </w:p>
    <w:p w14:paraId="44CB13A6" w14:textId="77777777" w:rsidR="00674272" w:rsidRPr="00DB2C91" w:rsidRDefault="00674272" w:rsidP="00674272">
      <w:pPr>
        <w:pStyle w:val="Paragraphedeliste"/>
        <w:numPr>
          <w:ilvl w:val="0"/>
          <w:numId w:val="1"/>
        </w:numPr>
        <w:rPr>
          <w:b/>
          <w:bCs/>
        </w:rPr>
      </w:pPr>
      <w:r w:rsidRPr="00DB2C91">
        <w:rPr>
          <w:b/>
          <w:bCs/>
        </w:rPr>
        <w:t>Stade TNM :</w:t>
      </w:r>
    </w:p>
    <w:p w14:paraId="3DBD9B3A" w14:textId="77777777" w:rsidR="00674272" w:rsidRDefault="00674272" w:rsidP="00674272">
      <w:pPr>
        <w:pStyle w:val="Paragraphedeliste"/>
        <w:numPr>
          <w:ilvl w:val="1"/>
          <w:numId w:val="1"/>
        </w:numPr>
      </w:pPr>
      <w:r>
        <w:t xml:space="preserve">Stade 0 : </w:t>
      </w:r>
      <w:proofErr w:type="spellStart"/>
      <w:r>
        <w:t>Tis</w:t>
      </w:r>
      <w:proofErr w:type="spellEnd"/>
    </w:p>
    <w:p w14:paraId="2DF8C455" w14:textId="77777777" w:rsidR="00674272" w:rsidRDefault="00674272" w:rsidP="00674272">
      <w:pPr>
        <w:pStyle w:val="Paragraphedeliste"/>
        <w:numPr>
          <w:ilvl w:val="1"/>
          <w:numId w:val="1"/>
        </w:numPr>
      </w:pPr>
      <w:r>
        <w:t>Stade I : T1-T</w:t>
      </w:r>
      <w:r w:rsidR="00525F32">
        <w:t>2/N0/M0</w:t>
      </w:r>
    </w:p>
    <w:p w14:paraId="3B90B690" w14:textId="77777777" w:rsidR="00525F32" w:rsidRDefault="00525F32" w:rsidP="00674272">
      <w:pPr>
        <w:pStyle w:val="Paragraphedeliste"/>
        <w:numPr>
          <w:ilvl w:val="1"/>
          <w:numId w:val="1"/>
        </w:numPr>
      </w:pPr>
      <w:r>
        <w:t>Stade IIA : T3/N0/M0</w:t>
      </w:r>
    </w:p>
    <w:p w14:paraId="39B8894E" w14:textId="77777777" w:rsidR="00525F32" w:rsidRDefault="00525F32" w:rsidP="00674272">
      <w:pPr>
        <w:pStyle w:val="Paragraphedeliste"/>
        <w:numPr>
          <w:ilvl w:val="1"/>
          <w:numId w:val="1"/>
        </w:numPr>
      </w:pPr>
      <w:r>
        <w:t>Stade IIB : T4/N0/M0</w:t>
      </w:r>
    </w:p>
    <w:p w14:paraId="77784AC0" w14:textId="77777777" w:rsidR="00195873" w:rsidRDefault="00195873" w:rsidP="00674272">
      <w:pPr>
        <w:pStyle w:val="Paragraphedeliste"/>
        <w:numPr>
          <w:ilvl w:val="1"/>
          <w:numId w:val="1"/>
        </w:numPr>
      </w:pPr>
      <w:r>
        <w:t>Stade IIIA : T1-T2/N1/M0</w:t>
      </w:r>
    </w:p>
    <w:p w14:paraId="5CD8AAA6" w14:textId="77777777" w:rsidR="00195873" w:rsidRDefault="00195873" w:rsidP="00674272">
      <w:pPr>
        <w:pStyle w:val="Paragraphedeliste"/>
        <w:numPr>
          <w:ilvl w:val="1"/>
          <w:numId w:val="1"/>
        </w:numPr>
      </w:pPr>
      <w:r>
        <w:t>Stade IIIC : tous T/N2/M0</w:t>
      </w:r>
    </w:p>
    <w:p w14:paraId="7F1788BA" w14:textId="77777777" w:rsidR="00195873" w:rsidRDefault="00195873" w:rsidP="00674272">
      <w:pPr>
        <w:pStyle w:val="Paragraphedeliste"/>
        <w:numPr>
          <w:ilvl w:val="1"/>
          <w:numId w:val="1"/>
        </w:numPr>
      </w:pPr>
      <w:r>
        <w:t>Stade IV : tout T/tout N/M1</w:t>
      </w:r>
    </w:p>
    <w:p w14:paraId="44E55363" w14:textId="77777777" w:rsidR="0095177B" w:rsidRDefault="00672641" w:rsidP="00672641">
      <w:pPr>
        <w:pStyle w:val="Titre3"/>
      </w:pPr>
      <w:r>
        <w:t>Formes cliniques :</w:t>
      </w:r>
    </w:p>
    <w:p w14:paraId="2CBCD4B5" w14:textId="77777777" w:rsidR="00672641" w:rsidRPr="00647F39" w:rsidRDefault="00672641" w:rsidP="00672641">
      <w:pPr>
        <w:pStyle w:val="Paragraphedeliste"/>
        <w:numPr>
          <w:ilvl w:val="0"/>
          <w:numId w:val="1"/>
        </w:numPr>
        <w:rPr>
          <w:b/>
          <w:bCs/>
        </w:rPr>
      </w:pPr>
      <w:r w:rsidRPr="00647F39">
        <w:rPr>
          <w:b/>
          <w:bCs/>
        </w:rPr>
        <w:t>Formes topographiques :</w:t>
      </w:r>
    </w:p>
    <w:p w14:paraId="6338F221" w14:textId="77777777" w:rsidR="00672641" w:rsidRDefault="00672641" w:rsidP="00672641">
      <w:pPr>
        <w:pStyle w:val="Paragraphedeliste"/>
        <w:numPr>
          <w:ilvl w:val="1"/>
          <w:numId w:val="1"/>
        </w:numPr>
      </w:pPr>
      <w:r>
        <w:t>Cancer du côlon ascendant : douleur et tumeur palpable à</w:t>
      </w:r>
      <w:r w:rsidR="00E60972">
        <w:t xml:space="preserve"> droite</w:t>
      </w:r>
    </w:p>
    <w:p w14:paraId="1AADB5AE" w14:textId="77777777" w:rsidR="00E60972" w:rsidRPr="00DE44BC" w:rsidRDefault="00E60972" w:rsidP="00672641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Cancer du c</w:t>
      </w:r>
      <w:r w:rsidR="00DA4C99">
        <w:t>æ</w:t>
      </w:r>
      <w:r>
        <w:t>cum : longtemps latent</w:t>
      </w:r>
      <w:r w:rsidRPr="00DE44BC">
        <w:rPr>
          <w:rFonts w:ascii="Fairwater Script" w:hAnsi="Fairwater Script"/>
        </w:rPr>
        <w:t xml:space="preserve"> </w:t>
      </w:r>
      <w:r w:rsidR="00DA4C99">
        <w:rPr>
          <w:rFonts w:ascii="Fairwater Script" w:hAnsi="Fairwater Script"/>
        </w:rPr>
        <w:t>(</w:t>
      </w:r>
      <w:r w:rsidRPr="00DE44BC">
        <w:rPr>
          <w:rFonts w:ascii="Fairwater Script" w:hAnsi="Fairwater Script"/>
        </w:rPr>
        <w:t xml:space="preserve">très grand diamètre, symptôme qu’au stade </w:t>
      </w:r>
      <w:r w:rsidR="00DA4C99">
        <w:rPr>
          <w:rFonts w:ascii="Fairwater Script" w:hAnsi="Fairwater Script"/>
        </w:rPr>
        <w:t>avancé)</w:t>
      </w:r>
    </w:p>
    <w:p w14:paraId="151F97F3" w14:textId="77777777" w:rsidR="00E60972" w:rsidRDefault="00DE44BC" w:rsidP="00DE44BC">
      <w:pPr>
        <w:pStyle w:val="Paragraphedeliste"/>
        <w:numPr>
          <w:ilvl w:val="1"/>
          <w:numId w:val="1"/>
        </w:numPr>
      </w:pPr>
      <w:r>
        <w:t xml:space="preserve">Cancer de l’appendice </w:t>
      </w:r>
    </w:p>
    <w:p w14:paraId="7815008B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>Cancer de l’angle droit</w:t>
      </w:r>
    </w:p>
    <w:p w14:paraId="58C2C856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Cancer de l’angle gauche </w:t>
      </w:r>
    </w:p>
    <w:p w14:paraId="438C5E30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Cancer du côlon descendant </w:t>
      </w:r>
    </w:p>
    <w:p w14:paraId="7B063432" w14:textId="77777777" w:rsidR="00DE44BC" w:rsidRPr="00785F0D" w:rsidRDefault="00DE44BC" w:rsidP="00DE44BC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Formes compliquées :</w:t>
      </w:r>
    </w:p>
    <w:p w14:paraId="380D5D6C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Occlusion intestinale progressive </w:t>
      </w:r>
    </w:p>
    <w:p w14:paraId="73C5CA6E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Infection </w:t>
      </w:r>
    </w:p>
    <w:p w14:paraId="05F3C1C5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Perforation </w:t>
      </w:r>
    </w:p>
    <w:p w14:paraId="735D53F1" w14:textId="77777777"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Hémorragie </w:t>
      </w:r>
    </w:p>
    <w:p w14:paraId="5E6A394A" w14:textId="77777777" w:rsidR="00DE44BC" w:rsidRDefault="001A556D" w:rsidP="00DE44BC">
      <w:pPr>
        <w:pStyle w:val="Paragraphedeliste"/>
        <w:numPr>
          <w:ilvl w:val="1"/>
          <w:numId w:val="1"/>
        </w:numPr>
      </w:pPr>
      <w:r>
        <w:t xml:space="preserve">Métastases </w:t>
      </w:r>
    </w:p>
    <w:p w14:paraId="2C24A5B9" w14:textId="77777777" w:rsidR="001A556D" w:rsidRDefault="001A556D" w:rsidP="001A556D">
      <w:pPr>
        <w:pStyle w:val="Titre2"/>
      </w:pPr>
      <w:r>
        <w:t>Diagnostic étiologique :</w:t>
      </w:r>
    </w:p>
    <w:p w14:paraId="14F67BE2" w14:textId="77777777" w:rsidR="001A556D" w:rsidRDefault="001A556D" w:rsidP="00846895">
      <w:pPr>
        <w:pStyle w:val="Titre3"/>
      </w:pPr>
      <w:r>
        <w:t>Facteur hygiéno-diététique :</w:t>
      </w:r>
    </w:p>
    <w:p w14:paraId="4EFB4021" w14:textId="77777777" w:rsidR="001A556D" w:rsidRPr="00785F0D" w:rsidRDefault="00E15386" w:rsidP="001A556D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Facteurs protecteurs alimentaires :</w:t>
      </w:r>
    </w:p>
    <w:p w14:paraId="17D80037" w14:textId="77777777" w:rsidR="00E15386" w:rsidRDefault="00E15386" w:rsidP="00E15386">
      <w:pPr>
        <w:pStyle w:val="Paragraphedeliste"/>
        <w:numPr>
          <w:ilvl w:val="1"/>
          <w:numId w:val="1"/>
        </w:numPr>
      </w:pPr>
      <w:r>
        <w:t xml:space="preserve">Légumes +++ </w:t>
      </w:r>
    </w:p>
    <w:p w14:paraId="548D09BB" w14:textId="77777777" w:rsidR="00E15386" w:rsidRDefault="00E15386" w:rsidP="00E15386">
      <w:pPr>
        <w:pStyle w:val="Paragraphedeliste"/>
        <w:numPr>
          <w:ilvl w:val="1"/>
          <w:numId w:val="1"/>
        </w:numPr>
      </w:pPr>
      <w:r>
        <w:t>Fibres alimentaires (accélère le transit, moins de contact de la muqueuse avec les selles)</w:t>
      </w:r>
    </w:p>
    <w:p w14:paraId="41BB3D46" w14:textId="77777777" w:rsidR="00E15386" w:rsidRPr="00785F0D" w:rsidRDefault="00E15386" w:rsidP="00E15386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Facteurs protecteurs :</w:t>
      </w:r>
    </w:p>
    <w:p w14:paraId="472A8750" w14:textId="77777777" w:rsidR="00E15386" w:rsidRDefault="00E15386" w:rsidP="00E15386">
      <w:pPr>
        <w:pStyle w:val="Paragraphedeliste"/>
        <w:numPr>
          <w:ilvl w:val="1"/>
          <w:numId w:val="1"/>
        </w:numPr>
      </w:pPr>
      <w:r>
        <w:t xml:space="preserve">Activités physiques régulières </w:t>
      </w:r>
    </w:p>
    <w:p w14:paraId="4595DC95" w14:textId="77777777" w:rsidR="00E15386" w:rsidRDefault="00E15386" w:rsidP="00E15386">
      <w:pPr>
        <w:pStyle w:val="Paragraphedeliste"/>
        <w:numPr>
          <w:ilvl w:val="1"/>
          <w:numId w:val="1"/>
        </w:numPr>
      </w:pPr>
      <w:r>
        <w:lastRenderedPageBreak/>
        <w:t>Aspirine et AIN</w:t>
      </w:r>
      <w:r w:rsidR="00F2755D">
        <w:t xml:space="preserve">S sur les polypes </w:t>
      </w:r>
    </w:p>
    <w:p w14:paraId="213C15C6" w14:textId="77777777" w:rsidR="00F2755D" w:rsidRDefault="00F2755D" w:rsidP="00E15386">
      <w:pPr>
        <w:pStyle w:val="Paragraphedeliste"/>
        <w:numPr>
          <w:ilvl w:val="1"/>
          <w:numId w:val="1"/>
        </w:numPr>
      </w:pPr>
      <w:r>
        <w:t xml:space="preserve">Traitement hormonal substitutif pendant plus de 10 ans </w:t>
      </w:r>
    </w:p>
    <w:p w14:paraId="191C1803" w14:textId="77777777" w:rsidR="00F2755D" w:rsidRPr="00785F0D" w:rsidRDefault="00F2755D" w:rsidP="00F2755D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Facteurs de risque néoplasique :</w:t>
      </w:r>
    </w:p>
    <w:p w14:paraId="65D1DEB7" w14:textId="77777777" w:rsidR="00F2755D" w:rsidRDefault="00035458" w:rsidP="00F2755D">
      <w:pPr>
        <w:pStyle w:val="Paragraphedeliste"/>
        <w:numPr>
          <w:ilvl w:val="1"/>
          <w:numId w:val="1"/>
        </w:numPr>
      </w:pPr>
      <w:r>
        <w:t>Excès calorique : protéine de viande rouge</w:t>
      </w:r>
      <w:r w:rsidR="007131E2">
        <w:t>, graisse saturées (obésité, sédentarité)</w:t>
      </w:r>
    </w:p>
    <w:p w14:paraId="3F59F217" w14:textId="77777777" w:rsidR="007131E2" w:rsidRDefault="007131E2" w:rsidP="00F2755D">
      <w:pPr>
        <w:pStyle w:val="Paragraphedeliste"/>
        <w:numPr>
          <w:ilvl w:val="1"/>
          <w:numId w:val="1"/>
        </w:numPr>
      </w:pPr>
      <w:r>
        <w:t xml:space="preserve">Tabac et alcool </w:t>
      </w:r>
    </w:p>
    <w:p w14:paraId="78A92D80" w14:textId="77777777" w:rsidR="0026165A" w:rsidRDefault="0026165A" w:rsidP="00F2755D">
      <w:pPr>
        <w:pStyle w:val="Paragraphedeliste"/>
        <w:numPr>
          <w:ilvl w:val="1"/>
          <w:numId w:val="1"/>
        </w:numPr>
      </w:pPr>
      <w:r>
        <w:t xml:space="preserve">Amines aromatiques </w:t>
      </w:r>
    </w:p>
    <w:p w14:paraId="0D437CD7" w14:textId="77777777" w:rsidR="0026165A" w:rsidRDefault="00846895" w:rsidP="00C4157A">
      <w:pPr>
        <w:pStyle w:val="Titre3"/>
      </w:pPr>
      <w:r>
        <w:t>Hérédité ou facteurs génétiques :</w:t>
      </w:r>
    </w:p>
    <w:p w14:paraId="711908F6" w14:textId="77777777" w:rsidR="00846895" w:rsidRDefault="00846895" w:rsidP="00846895">
      <w:pPr>
        <w:pStyle w:val="Paragraphedeliste"/>
        <w:numPr>
          <w:ilvl w:val="0"/>
          <w:numId w:val="1"/>
        </w:numPr>
      </w:pPr>
      <w:r>
        <w:t>HNPCC (</w:t>
      </w:r>
      <w:proofErr w:type="spellStart"/>
      <w:r>
        <w:t>hereditary</w:t>
      </w:r>
      <w:proofErr w:type="spellEnd"/>
      <w:r>
        <w:t xml:space="preserve"> non </w:t>
      </w:r>
      <w:proofErr w:type="spellStart"/>
      <w:r>
        <w:t>polyposis</w:t>
      </w:r>
      <w:proofErr w:type="spellEnd"/>
      <w:r>
        <w:t xml:space="preserve"> colorectal cancer)</w:t>
      </w:r>
      <w:r w:rsidR="004E3C28">
        <w:t xml:space="preserve"> </w:t>
      </w:r>
    </w:p>
    <w:p w14:paraId="6879C2CC" w14:textId="77777777" w:rsidR="004E3C28" w:rsidRDefault="004E3C28" w:rsidP="00846895">
      <w:pPr>
        <w:pStyle w:val="Paragraphedeliste"/>
        <w:numPr>
          <w:ilvl w:val="0"/>
          <w:numId w:val="1"/>
        </w:numPr>
      </w:pPr>
      <w:r>
        <w:t xml:space="preserve">Polypose adénomateuse familial (PAF) </w:t>
      </w:r>
    </w:p>
    <w:p w14:paraId="2232E8A6" w14:textId="77777777" w:rsidR="004E3C28" w:rsidRDefault="004E3C28" w:rsidP="00846895">
      <w:pPr>
        <w:pStyle w:val="Paragraphedeliste"/>
        <w:numPr>
          <w:ilvl w:val="0"/>
          <w:numId w:val="1"/>
        </w:numPr>
      </w:pPr>
      <w:r>
        <w:t>Maladies inflammatoires (</w:t>
      </w:r>
      <w:proofErr w:type="spellStart"/>
      <w:r>
        <w:t>Crohn</w:t>
      </w:r>
      <w:proofErr w:type="spellEnd"/>
      <w:r>
        <w:t>, RCH)</w:t>
      </w:r>
    </w:p>
    <w:p w14:paraId="1613E84C" w14:textId="77777777" w:rsidR="004E3C28" w:rsidRDefault="004E3C28" w:rsidP="00846895">
      <w:pPr>
        <w:pStyle w:val="Paragraphedeliste"/>
        <w:numPr>
          <w:ilvl w:val="0"/>
          <w:numId w:val="1"/>
        </w:numPr>
      </w:pPr>
      <w:r>
        <w:t xml:space="preserve">Polype adénomateux tubuleux et villeux </w:t>
      </w:r>
    </w:p>
    <w:p w14:paraId="14C363BC" w14:textId="77777777" w:rsidR="00C4157A" w:rsidRDefault="00C4157A" w:rsidP="00C4157A">
      <w:pPr>
        <w:pStyle w:val="Titre3"/>
      </w:pPr>
      <w:r>
        <w:t>Groupes à risques :</w:t>
      </w:r>
    </w:p>
    <w:p w14:paraId="26D5D8A6" w14:textId="77777777" w:rsidR="00C4157A" w:rsidRPr="00E710F4" w:rsidRDefault="00C4157A" w:rsidP="00C4157A">
      <w:pPr>
        <w:pStyle w:val="Paragraphedeliste"/>
        <w:numPr>
          <w:ilvl w:val="0"/>
          <w:numId w:val="1"/>
        </w:numPr>
        <w:rPr>
          <w:b/>
          <w:bCs/>
        </w:rPr>
      </w:pPr>
      <w:r w:rsidRPr="00E710F4">
        <w:rPr>
          <w:b/>
          <w:bCs/>
        </w:rPr>
        <w:t>Risque moyen :</w:t>
      </w:r>
    </w:p>
    <w:p w14:paraId="74E5185E" w14:textId="77777777" w:rsidR="00C4157A" w:rsidRDefault="00C4157A" w:rsidP="00C4157A">
      <w:pPr>
        <w:pStyle w:val="Paragraphedeliste"/>
        <w:numPr>
          <w:ilvl w:val="1"/>
          <w:numId w:val="1"/>
        </w:numPr>
      </w:pPr>
      <w:r>
        <w:t xml:space="preserve">Patients 45-50 ans </w:t>
      </w:r>
    </w:p>
    <w:p w14:paraId="13E4B39B" w14:textId="77777777" w:rsidR="00C4157A" w:rsidRPr="00E710F4" w:rsidRDefault="00C4157A" w:rsidP="00C4157A">
      <w:pPr>
        <w:pStyle w:val="Paragraphedeliste"/>
        <w:numPr>
          <w:ilvl w:val="0"/>
          <w:numId w:val="1"/>
        </w:numPr>
        <w:rPr>
          <w:b/>
          <w:bCs/>
        </w:rPr>
      </w:pPr>
      <w:r w:rsidRPr="00E710F4">
        <w:rPr>
          <w:b/>
          <w:bCs/>
        </w:rPr>
        <w:t>Risque éle</w:t>
      </w:r>
      <w:r w:rsidR="00F74FC9" w:rsidRPr="00E710F4">
        <w:rPr>
          <w:b/>
          <w:bCs/>
        </w:rPr>
        <w:t>vée :</w:t>
      </w:r>
    </w:p>
    <w:p w14:paraId="47CAF2B0" w14:textId="77777777" w:rsidR="008302C6" w:rsidRDefault="008302C6" w:rsidP="008302C6">
      <w:pPr>
        <w:pStyle w:val="Paragraphedeliste"/>
        <w:numPr>
          <w:ilvl w:val="1"/>
          <w:numId w:val="1"/>
        </w:numPr>
      </w:pPr>
      <w:r>
        <w:t>Antécédents d’adénome ou néoplasi</w:t>
      </w:r>
      <w:r w:rsidR="001A3E18">
        <w:t xml:space="preserve">que </w:t>
      </w:r>
    </w:p>
    <w:p w14:paraId="4FCD1850" w14:textId="77777777" w:rsidR="001A3E18" w:rsidRDefault="001A3E18" w:rsidP="008302C6">
      <w:pPr>
        <w:pStyle w:val="Paragraphedeliste"/>
        <w:numPr>
          <w:ilvl w:val="1"/>
          <w:numId w:val="1"/>
        </w:numPr>
      </w:pPr>
      <w:r>
        <w:t xml:space="preserve">Antécédents familiaux de cancer sporadique </w:t>
      </w:r>
    </w:p>
    <w:p w14:paraId="0A2A8EC1" w14:textId="77777777" w:rsidR="001A3E18" w:rsidRDefault="001A3E18" w:rsidP="008302C6">
      <w:pPr>
        <w:pStyle w:val="Paragraphedeliste"/>
        <w:numPr>
          <w:ilvl w:val="1"/>
          <w:numId w:val="1"/>
        </w:numPr>
      </w:pPr>
      <w:r>
        <w:t xml:space="preserve">MICI </w:t>
      </w:r>
    </w:p>
    <w:p w14:paraId="1DB345DA" w14:textId="77777777" w:rsidR="001A3E18" w:rsidRPr="00E710F4" w:rsidRDefault="001A3E18" w:rsidP="001A3E18">
      <w:pPr>
        <w:pStyle w:val="Paragraphedeliste"/>
        <w:numPr>
          <w:ilvl w:val="0"/>
          <w:numId w:val="1"/>
        </w:numPr>
        <w:rPr>
          <w:b/>
          <w:bCs/>
        </w:rPr>
      </w:pPr>
      <w:r w:rsidRPr="00E710F4">
        <w:rPr>
          <w:b/>
          <w:bCs/>
        </w:rPr>
        <w:t>Risque très élevée</w:t>
      </w:r>
      <w:r w:rsidR="00E710F4">
        <w:rPr>
          <w:b/>
          <w:bCs/>
        </w:rPr>
        <w:t> :</w:t>
      </w:r>
    </w:p>
    <w:p w14:paraId="018B7778" w14:textId="77777777" w:rsidR="001A3E18" w:rsidRDefault="001A3E18" w:rsidP="001A3E18">
      <w:pPr>
        <w:pStyle w:val="Paragraphedeliste"/>
        <w:numPr>
          <w:ilvl w:val="1"/>
          <w:numId w:val="1"/>
        </w:numPr>
      </w:pPr>
      <w:r>
        <w:t>PAF et HNPCC</w:t>
      </w:r>
    </w:p>
    <w:p w14:paraId="5E72DDB4" w14:textId="77777777" w:rsidR="00B7617A" w:rsidRDefault="00B7617A" w:rsidP="00B7617A">
      <w:pPr>
        <w:pStyle w:val="Titre2"/>
      </w:pPr>
      <w:r>
        <w:t>Diagnostic différentiel :</w:t>
      </w:r>
    </w:p>
    <w:p w14:paraId="77B03B8C" w14:textId="77777777" w:rsidR="00B7617A" w:rsidRDefault="00B7617A" w:rsidP="00B7617A">
      <w:pPr>
        <w:pStyle w:val="Paragraphedeliste"/>
        <w:numPr>
          <w:ilvl w:val="0"/>
          <w:numId w:val="1"/>
        </w:numPr>
      </w:pPr>
      <w:r>
        <w:t xml:space="preserve">Maladie de </w:t>
      </w:r>
      <w:proofErr w:type="spellStart"/>
      <w:r>
        <w:t>Crohn</w:t>
      </w:r>
      <w:proofErr w:type="spellEnd"/>
      <w:r>
        <w:t xml:space="preserve"> </w:t>
      </w:r>
    </w:p>
    <w:p w14:paraId="3EE96A83" w14:textId="77777777" w:rsidR="00B7617A" w:rsidRDefault="00943DBA" w:rsidP="00B7617A">
      <w:pPr>
        <w:pStyle w:val="Paragraphedeliste"/>
        <w:numPr>
          <w:ilvl w:val="0"/>
          <w:numId w:val="1"/>
        </w:numPr>
      </w:pPr>
      <w:r>
        <w:t xml:space="preserve">Amibiase intestinale </w:t>
      </w:r>
    </w:p>
    <w:p w14:paraId="1BA7F8C9" w14:textId="77777777" w:rsidR="00943DBA" w:rsidRDefault="00943DBA" w:rsidP="00B7617A">
      <w:pPr>
        <w:pStyle w:val="Paragraphedeliste"/>
        <w:numPr>
          <w:ilvl w:val="0"/>
          <w:numId w:val="1"/>
        </w:numPr>
      </w:pPr>
      <w:r>
        <w:t xml:space="preserve">Appendicite </w:t>
      </w:r>
      <w:proofErr w:type="spellStart"/>
      <w:r>
        <w:t>pseudotumorale</w:t>
      </w:r>
      <w:proofErr w:type="spellEnd"/>
      <w:r>
        <w:t xml:space="preserve"> </w:t>
      </w:r>
    </w:p>
    <w:p w14:paraId="15FFFEA7" w14:textId="77777777" w:rsidR="00943DBA" w:rsidRDefault="00943DBA" w:rsidP="00B7617A">
      <w:pPr>
        <w:pStyle w:val="Paragraphedeliste"/>
        <w:numPr>
          <w:ilvl w:val="0"/>
          <w:numId w:val="1"/>
        </w:numPr>
      </w:pPr>
      <w:r>
        <w:t>Tuberculose intestinale</w:t>
      </w:r>
      <w:r w:rsidR="00732D18">
        <w:t xml:space="preserve"> </w:t>
      </w:r>
    </w:p>
    <w:p w14:paraId="18D91906" w14:textId="77777777" w:rsidR="00732D18" w:rsidRDefault="00732D18" w:rsidP="00B7617A">
      <w:pPr>
        <w:pStyle w:val="Paragraphedeliste"/>
        <w:numPr>
          <w:ilvl w:val="0"/>
          <w:numId w:val="1"/>
        </w:numPr>
      </w:pPr>
      <w:r>
        <w:t xml:space="preserve">Sigmoïdite diverticulite </w:t>
      </w:r>
    </w:p>
    <w:p w14:paraId="5BA1B22D" w14:textId="77777777" w:rsidR="00732D18" w:rsidRDefault="00732D18" w:rsidP="00B7617A">
      <w:pPr>
        <w:pStyle w:val="Paragraphedeliste"/>
        <w:numPr>
          <w:ilvl w:val="0"/>
          <w:numId w:val="1"/>
        </w:numPr>
      </w:pPr>
      <w:r>
        <w:t>Tumeurs bénignes (polypes +++)</w:t>
      </w:r>
    </w:p>
    <w:p w14:paraId="653D4E9F" w14:textId="77777777" w:rsidR="00732D18" w:rsidRDefault="00732D18" w:rsidP="00AF63CC">
      <w:pPr>
        <w:pStyle w:val="Titre1"/>
      </w:pPr>
      <w:r>
        <w:t>Traitement :</w:t>
      </w:r>
    </w:p>
    <w:p w14:paraId="7BFE27A3" w14:textId="77777777" w:rsidR="00732D18" w:rsidRDefault="00732D18" w:rsidP="00732D18">
      <w:pPr>
        <w:pStyle w:val="Paragraphedeliste"/>
        <w:numPr>
          <w:ilvl w:val="0"/>
          <w:numId w:val="1"/>
        </w:numPr>
      </w:pPr>
      <w:r>
        <w:t xml:space="preserve">Réunion de Concertation pluridisciplinaire </w:t>
      </w:r>
    </w:p>
    <w:p w14:paraId="60439E69" w14:textId="77777777" w:rsidR="00732D18" w:rsidRDefault="00732D18" w:rsidP="00AF63CC">
      <w:pPr>
        <w:pStyle w:val="Titre2"/>
      </w:pPr>
      <w:r>
        <w:t>Buts :</w:t>
      </w:r>
    </w:p>
    <w:p w14:paraId="1D210846" w14:textId="77777777" w:rsidR="00732D18" w:rsidRDefault="00732D18" w:rsidP="00732D18">
      <w:pPr>
        <w:pStyle w:val="Paragraphedeliste"/>
        <w:numPr>
          <w:ilvl w:val="0"/>
          <w:numId w:val="1"/>
        </w:numPr>
      </w:pPr>
      <w:r>
        <w:t xml:space="preserve">Soulager </w:t>
      </w:r>
      <w:r w:rsidR="00DC7717">
        <w:t>l</w:t>
      </w:r>
      <w:r w:rsidR="00321738">
        <w:t>e patient</w:t>
      </w:r>
    </w:p>
    <w:p w14:paraId="17472F03" w14:textId="77777777" w:rsidR="00321738" w:rsidRDefault="00321738" w:rsidP="00732D18">
      <w:pPr>
        <w:pStyle w:val="Paragraphedeliste"/>
        <w:numPr>
          <w:ilvl w:val="0"/>
          <w:numId w:val="1"/>
        </w:numPr>
      </w:pPr>
      <w:r>
        <w:t xml:space="preserve">Enlever la tumeur </w:t>
      </w:r>
    </w:p>
    <w:p w14:paraId="20E347CE" w14:textId="77777777" w:rsidR="00321738" w:rsidRDefault="00321738" w:rsidP="00732D18">
      <w:pPr>
        <w:pStyle w:val="Paragraphedeliste"/>
        <w:numPr>
          <w:ilvl w:val="0"/>
          <w:numId w:val="1"/>
        </w:numPr>
      </w:pPr>
      <w:r>
        <w:t xml:space="preserve">Prolonger la survie du patient </w:t>
      </w:r>
    </w:p>
    <w:p w14:paraId="4A4668C7" w14:textId="77777777" w:rsidR="00321738" w:rsidRDefault="00321738" w:rsidP="005141A4">
      <w:pPr>
        <w:pStyle w:val="Titre2"/>
      </w:pPr>
      <w:r>
        <w:t>Moyens :</w:t>
      </w:r>
    </w:p>
    <w:p w14:paraId="0A2E63F3" w14:textId="77777777" w:rsidR="00321738" w:rsidRDefault="00321738" w:rsidP="005141A4">
      <w:pPr>
        <w:pStyle w:val="Titre3"/>
      </w:pPr>
      <w:r>
        <w:t>Curatifs :</w:t>
      </w:r>
    </w:p>
    <w:p w14:paraId="30BD29F6" w14:textId="77777777" w:rsidR="00321738" w:rsidRPr="00BF48F8" w:rsidRDefault="001A1596" w:rsidP="001A1596">
      <w:pPr>
        <w:pStyle w:val="Paragraphedeliste"/>
        <w:numPr>
          <w:ilvl w:val="0"/>
          <w:numId w:val="1"/>
        </w:numPr>
        <w:rPr>
          <w:b/>
          <w:bCs/>
        </w:rPr>
      </w:pPr>
      <w:r w:rsidRPr="00BF48F8">
        <w:rPr>
          <w:b/>
          <w:bCs/>
        </w:rPr>
        <w:t xml:space="preserve">Chirurgical : </w:t>
      </w:r>
    </w:p>
    <w:p w14:paraId="63FF7D2F" w14:textId="77777777" w:rsidR="001A1596" w:rsidRPr="00BF48F8" w:rsidRDefault="001A1596" w:rsidP="001A15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>Principes :</w:t>
      </w:r>
    </w:p>
    <w:p w14:paraId="5B726477" w14:textId="77777777" w:rsidR="001A1596" w:rsidRDefault="001A1596" w:rsidP="001A1596">
      <w:pPr>
        <w:pStyle w:val="Paragraphedeliste"/>
        <w:numPr>
          <w:ilvl w:val="2"/>
          <w:numId w:val="1"/>
        </w:numPr>
      </w:pPr>
      <w:r>
        <w:lastRenderedPageBreak/>
        <w:t xml:space="preserve">Exploration complète de la cavité abdominale </w:t>
      </w:r>
    </w:p>
    <w:p w14:paraId="4E8514C1" w14:textId="77777777" w:rsidR="001A1596" w:rsidRDefault="001A1596" w:rsidP="001A1596">
      <w:pPr>
        <w:pStyle w:val="Paragraphedeliste"/>
        <w:numPr>
          <w:ilvl w:val="2"/>
          <w:numId w:val="1"/>
        </w:numPr>
      </w:pPr>
      <w:r>
        <w:t xml:space="preserve">Ligature en premier des vaisseaux à leur origine </w:t>
      </w:r>
    </w:p>
    <w:p w14:paraId="6279FCB0" w14:textId="77777777" w:rsidR="001A1596" w:rsidRDefault="001A1596" w:rsidP="001A1596">
      <w:pPr>
        <w:pStyle w:val="Paragraphedeliste"/>
        <w:numPr>
          <w:ilvl w:val="2"/>
          <w:numId w:val="1"/>
        </w:numPr>
      </w:pPr>
      <w:r>
        <w:t>Exérèse en monobloc</w:t>
      </w:r>
    </w:p>
    <w:p w14:paraId="7CDFDE33" w14:textId="77777777" w:rsidR="001A1596" w:rsidRDefault="001A1596" w:rsidP="001A1596">
      <w:pPr>
        <w:pStyle w:val="Paragraphedeliste"/>
        <w:numPr>
          <w:ilvl w:val="2"/>
          <w:numId w:val="1"/>
        </w:numPr>
      </w:pPr>
      <w:r>
        <w:t>Respect des marges de résection R0 et plus de 4 cm</w:t>
      </w:r>
    </w:p>
    <w:p w14:paraId="335C4ACE" w14:textId="77777777" w:rsidR="001A1596" w:rsidRDefault="001A1596" w:rsidP="001A1596">
      <w:pPr>
        <w:pStyle w:val="Paragraphedeliste"/>
        <w:numPr>
          <w:ilvl w:val="2"/>
          <w:numId w:val="1"/>
        </w:numPr>
      </w:pPr>
      <w:r>
        <w:t>Intervention de Hartmann (résection + colostomie)</w:t>
      </w:r>
    </w:p>
    <w:p w14:paraId="76AE9979" w14:textId="77777777" w:rsidR="004E5FB1" w:rsidRPr="00BF48F8" w:rsidRDefault="004E5FB1" w:rsidP="004E5F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 xml:space="preserve">Palliatifs : </w:t>
      </w:r>
    </w:p>
    <w:p w14:paraId="2342B297" w14:textId="77777777" w:rsidR="004E5FB1" w:rsidRDefault="004E5FB1" w:rsidP="004E5FB1">
      <w:pPr>
        <w:pStyle w:val="Paragraphedeliste"/>
        <w:numPr>
          <w:ilvl w:val="2"/>
          <w:numId w:val="1"/>
        </w:numPr>
      </w:pPr>
      <w:r>
        <w:t xml:space="preserve">Colostomie </w:t>
      </w:r>
    </w:p>
    <w:p w14:paraId="50CA199B" w14:textId="77777777" w:rsidR="004E5FB1" w:rsidRDefault="004E5FB1" w:rsidP="004E5FB1">
      <w:pPr>
        <w:pStyle w:val="Paragraphedeliste"/>
        <w:numPr>
          <w:ilvl w:val="2"/>
          <w:numId w:val="1"/>
        </w:numPr>
      </w:pPr>
      <w:r>
        <w:t xml:space="preserve">Dérivation interne </w:t>
      </w:r>
    </w:p>
    <w:p w14:paraId="74452579" w14:textId="77777777" w:rsidR="004E5FB1" w:rsidRPr="00BF48F8" w:rsidRDefault="004E5FB1" w:rsidP="004E5FB1">
      <w:pPr>
        <w:pStyle w:val="Paragraphedeliste"/>
        <w:numPr>
          <w:ilvl w:val="0"/>
          <w:numId w:val="1"/>
        </w:numPr>
        <w:rPr>
          <w:b/>
          <w:bCs/>
        </w:rPr>
      </w:pPr>
      <w:r w:rsidRPr="00BF48F8">
        <w:rPr>
          <w:b/>
          <w:bCs/>
        </w:rPr>
        <w:t>Instrumentaux :</w:t>
      </w:r>
    </w:p>
    <w:p w14:paraId="1BBB8ED1" w14:textId="77777777" w:rsidR="004E5FB1" w:rsidRDefault="004E5FB1" w:rsidP="004E5FB1">
      <w:pPr>
        <w:pStyle w:val="Paragraphedeliste"/>
        <w:numPr>
          <w:ilvl w:val="1"/>
          <w:numId w:val="1"/>
        </w:numPr>
      </w:pPr>
      <w:r>
        <w:t xml:space="preserve">Résection endoscopique curative </w:t>
      </w:r>
    </w:p>
    <w:p w14:paraId="0562A525" w14:textId="77777777" w:rsidR="00F72208" w:rsidRDefault="00F72208" w:rsidP="004E5FB1">
      <w:pPr>
        <w:pStyle w:val="Paragraphedeliste"/>
        <w:numPr>
          <w:ilvl w:val="1"/>
          <w:numId w:val="1"/>
        </w:numPr>
      </w:pPr>
      <w:r>
        <w:t xml:space="preserve">Pose d’une endoprothèse colique (palliative ou traitement d’attente) </w:t>
      </w:r>
    </w:p>
    <w:p w14:paraId="34663F47" w14:textId="77777777" w:rsidR="00F72208" w:rsidRPr="00BF48F8" w:rsidRDefault="00F72208" w:rsidP="00F72208">
      <w:pPr>
        <w:pStyle w:val="Paragraphedeliste"/>
        <w:numPr>
          <w:ilvl w:val="0"/>
          <w:numId w:val="1"/>
        </w:numPr>
        <w:rPr>
          <w:b/>
          <w:bCs/>
        </w:rPr>
      </w:pPr>
      <w:r w:rsidRPr="00BF48F8">
        <w:rPr>
          <w:b/>
          <w:bCs/>
        </w:rPr>
        <w:t>Médicaux :</w:t>
      </w:r>
    </w:p>
    <w:p w14:paraId="51966188" w14:textId="77777777" w:rsidR="00F72208" w:rsidRPr="00BF48F8" w:rsidRDefault="00F72208" w:rsidP="00F722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>Réanimation :</w:t>
      </w:r>
    </w:p>
    <w:p w14:paraId="112876FA" w14:textId="77777777" w:rsidR="00F72208" w:rsidRDefault="00F72208" w:rsidP="00F72208">
      <w:pPr>
        <w:pStyle w:val="Paragraphedeliste"/>
        <w:numPr>
          <w:ilvl w:val="2"/>
          <w:numId w:val="1"/>
        </w:numPr>
      </w:pPr>
      <w:r>
        <w:t xml:space="preserve">Antalgique </w:t>
      </w:r>
    </w:p>
    <w:p w14:paraId="5868FCC2" w14:textId="77777777" w:rsidR="00F72208" w:rsidRDefault="00F72208" w:rsidP="00F72208">
      <w:pPr>
        <w:pStyle w:val="Paragraphedeliste"/>
        <w:numPr>
          <w:ilvl w:val="2"/>
          <w:numId w:val="1"/>
        </w:numPr>
      </w:pPr>
      <w:r>
        <w:t xml:space="preserve">Anticoagulant </w:t>
      </w:r>
    </w:p>
    <w:p w14:paraId="4EB57132" w14:textId="77777777" w:rsidR="00F72208" w:rsidRDefault="00F72208" w:rsidP="00F72208">
      <w:pPr>
        <w:pStyle w:val="Paragraphedeliste"/>
        <w:numPr>
          <w:ilvl w:val="2"/>
          <w:numId w:val="1"/>
        </w:numPr>
      </w:pPr>
      <w:r>
        <w:t>Alimentation</w:t>
      </w:r>
    </w:p>
    <w:p w14:paraId="21C47963" w14:textId="77777777" w:rsidR="00F72208" w:rsidRDefault="00F72208" w:rsidP="00F72208">
      <w:pPr>
        <w:pStyle w:val="Paragraphedeliste"/>
        <w:numPr>
          <w:ilvl w:val="2"/>
          <w:numId w:val="1"/>
        </w:numPr>
      </w:pPr>
      <w:r>
        <w:t xml:space="preserve">Antibiotique </w:t>
      </w:r>
    </w:p>
    <w:p w14:paraId="097185DD" w14:textId="77777777" w:rsidR="00F72208" w:rsidRPr="00BF48F8" w:rsidRDefault="002B479A" w:rsidP="002B479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>Chimiothérapie :</w:t>
      </w:r>
    </w:p>
    <w:p w14:paraId="632919EB" w14:textId="77777777" w:rsidR="002B479A" w:rsidRDefault="002B479A" w:rsidP="002B479A">
      <w:pPr>
        <w:pStyle w:val="Paragraphedeliste"/>
        <w:numPr>
          <w:ilvl w:val="2"/>
          <w:numId w:val="1"/>
        </w:numPr>
      </w:pPr>
      <w:r>
        <w:t xml:space="preserve">5-FU + acide folinique pendant 6 semaines ou autres </w:t>
      </w:r>
    </w:p>
    <w:p w14:paraId="3AD433C6" w14:textId="77777777" w:rsidR="004D6683" w:rsidRDefault="004D6683" w:rsidP="005141A4">
      <w:pPr>
        <w:pStyle w:val="Titre3"/>
      </w:pPr>
      <w:r>
        <w:t>Traitement préventif ou autres :</w:t>
      </w:r>
    </w:p>
    <w:p w14:paraId="79D2FFE1" w14:textId="77777777" w:rsidR="004D6683" w:rsidRPr="00D873D3" w:rsidRDefault="00E55B8A" w:rsidP="004D6683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Risque moyen (âge &gt; +50 ans</w:t>
      </w:r>
      <w:r w:rsidR="005141A4" w:rsidRPr="00D873D3">
        <w:rPr>
          <w:b/>
          <w:bCs/>
        </w:rPr>
        <w:t>) :</w:t>
      </w:r>
    </w:p>
    <w:p w14:paraId="2EAF497C" w14:textId="77777777" w:rsidR="005141A4" w:rsidRDefault="005141A4" w:rsidP="005141A4">
      <w:pPr>
        <w:pStyle w:val="Paragraphedeliste"/>
        <w:numPr>
          <w:ilvl w:val="1"/>
          <w:numId w:val="1"/>
        </w:numPr>
      </w:pPr>
      <w:r>
        <w:t>Recherche de sang dans les selles (</w:t>
      </w:r>
      <w:proofErr w:type="spellStart"/>
      <w:r>
        <w:t>Hémoccult</w:t>
      </w:r>
      <w:proofErr w:type="spellEnd"/>
      <w:r w:rsidRPr="00D873D3">
        <w:rPr>
          <w:vertAlign w:val="superscript"/>
        </w:rPr>
        <w:t>®</w:t>
      </w:r>
      <w:r>
        <w:t xml:space="preserve">) tous les 2 ans, si positive </w:t>
      </w:r>
      <w:r>
        <w:sym w:font="Wingdings" w:char="F0E0"/>
      </w:r>
      <w:r>
        <w:t xml:space="preserve"> coloscopie </w:t>
      </w:r>
    </w:p>
    <w:p w14:paraId="15A2DF82" w14:textId="77777777" w:rsidR="005141A4" w:rsidRPr="00D873D3" w:rsidRDefault="005141A4" w:rsidP="005141A4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Risque élevée ou très élevée :</w:t>
      </w:r>
    </w:p>
    <w:p w14:paraId="24654051" w14:textId="77777777" w:rsidR="005141A4" w:rsidRDefault="005141A4" w:rsidP="005141A4">
      <w:pPr>
        <w:pStyle w:val="Paragraphedeliste"/>
        <w:numPr>
          <w:ilvl w:val="1"/>
          <w:numId w:val="1"/>
        </w:numPr>
      </w:pPr>
      <w:r>
        <w:t xml:space="preserve">Coloscopie régulière (tous les 5 ans) et résection des polypes </w:t>
      </w:r>
    </w:p>
    <w:p w14:paraId="5B611ED8" w14:textId="77777777" w:rsidR="005141A4" w:rsidRDefault="00F10E4C" w:rsidP="00F10E4C">
      <w:pPr>
        <w:pStyle w:val="Titre2"/>
      </w:pPr>
      <w:r>
        <w:t>Indications :</w:t>
      </w:r>
    </w:p>
    <w:p w14:paraId="37E91FE2" w14:textId="77777777" w:rsidR="00F10E4C" w:rsidRDefault="00F10E4C" w:rsidP="0015609A">
      <w:pPr>
        <w:pStyle w:val="Titre3"/>
      </w:pPr>
      <w:r>
        <w:t xml:space="preserve">Tumeurs </w:t>
      </w:r>
      <w:proofErr w:type="spellStart"/>
      <w:r>
        <w:t>résecables</w:t>
      </w:r>
      <w:proofErr w:type="spellEnd"/>
      <w:r>
        <w:t xml:space="preserve"> et patients opérables :</w:t>
      </w:r>
    </w:p>
    <w:p w14:paraId="0578EBA9" w14:textId="77777777" w:rsidR="00F10E4C" w:rsidRDefault="00F10E4C" w:rsidP="00F10E4C">
      <w:pPr>
        <w:pStyle w:val="Paragraphedeliste"/>
        <w:numPr>
          <w:ilvl w:val="0"/>
          <w:numId w:val="1"/>
        </w:numPr>
      </w:pPr>
      <w:r>
        <w:t>Chirurgie curative + réanimation</w:t>
      </w:r>
    </w:p>
    <w:p w14:paraId="0AF55B9C" w14:textId="77777777" w:rsidR="00F10E4C" w:rsidRDefault="00F10E4C" w:rsidP="00F10E4C">
      <w:pPr>
        <w:pStyle w:val="Paragraphedeliste"/>
        <w:numPr>
          <w:ilvl w:val="0"/>
          <w:numId w:val="1"/>
        </w:numPr>
      </w:pPr>
      <w:r>
        <w:t>Chimiothérapie adjuvante (chimiothérapie après chirurgie) si N+ ou résection si R1 ou R2</w:t>
      </w:r>
    </w:p>
    <w:p w14:paraId="01C81F68" w14:textId="77777777" w:rsidR="009865BF" w:rsidRDefault="009865BF" w:rsidP="0015609A">
      <w:pPr>
        <w:pStyle w:val="Titre3"/>
      </w:pPr>
      <w:r>
        <w:t xml:space="preserve">Tumeur non </w:t>
      </w:r>
      <w:proofErr w:type="spellStart"/>
      <w:r>
        <w:t>résecables</w:t>
      </w:r>
      <w:proofErr w:type="spellEnd"/>
      <w:r>
        <w:t> :</w:t>
      </w:r>
    </w:p>
    <w:p w14:paraId="756980F1" w14:textId="77777777" w:rsidR="009865BF" w:rsidRDefault="009865BF" w:rsidP="009865BF">
      <w:pPr>
        <w:pStyle w:val="Paragraphedeliste"/>
        <w:numPr>
          <w:ilvl w:val="0"/>
          <w:numId w:val="1"/>
        </w:numPr>
      </w:pPr>
      <w:r>
        <w:t xml:space="preserve">Chirurgie palliative, si patient opérable ou symptomatique </w:t>
      </w:r>
    </w:p>
    <w:p w14:paraId="6B84852D" w14:textId="77777777" w:rsidR="009865BF" w:rsidRDefault="009865BF" w:rsidP="009865BF">
      <w:pPr>
        <w:pStyle w:val="Paragraphedeliste"/>
        <w:numPr>
          <w:ilvl w:val="0"/>
          <w:numId w:val="1"/>
        </w:numPr>
      </w:pPr>
      <w:r>
        <w:t xml:space="preserve">Chimiothérapie, si patient non opérable </w:t>
      </w:r>
    </w:p>
    <w:p w14:paraId="55F60835" w14:textId="77777777" w:rsidR="009865BF" w:rsidRDefault="009865BF" w:rsidP="0015609A">
      <w:pPr>
        <w:pStyle w:val="Titre3"/>
      </w:pPr>
      <w:r>
        <w:t>Cas particulier :</w:t>
      </w:r>
    </w:p>
    <w:p w14:paraId="5AA5B2A4" w14:textId="77777777" w:rsidR="009865BF" w:rsidRDefault="009865BF" w:rsidP="009865BF">
      <w:pPr>
        <w:pStyle w:val="Paragraphedeliste"/>
        <w:numPr>
          <w:ilvl w:val="0"/>
          <w:numId w:val="1"/>
        </w:numPr>
      </w:pPr>
      <w:r w:rsidRPr="00D873D3">
        <w:rPr>
          <w:b/>
          <w:bCs/>
        </w:rPr>
        <w:t xml:space="preserve">Tumeurs superficielles </w:t>
      </w:r>
      <w:proofErr w:type="spellStart"/>
      <w:r w:rsidRPr="00D873D3">
        <w:rPr>
          <w:b/>
          <w:bCs/>
        </w:rPr>
        <w:t>Tis</w:t>
      </w:r>
      <w:proofErr w:type="spellEnd"/>
      <w:r w:rsidRPr="00D873D3">
        <w:rPr>
          <w:b/>
          <w:bCs/>
        </w:rPr>
        <w:t xml:space="preserve"> ou T1 : </w:t>
      </w:r>
      <w:r>
        <w:t xml:space="preserve">résection endoscopique </w:t>
      </w:r>
    </w:p>
    <w:p w14:paraId="21C3322B" w14:textId="77777777" w:rsidR="009865BF" w:rsidRDefault="009865BF" w:rsidP="009865BF">
      <w:pPr>
        <w:pStyle w:val="Paragraphedeliste"/>
        <w:numPr>
          <w:ilvl w:val="0"/>
          <w:numId w:val="1"/>
        </w:numPr>
      </w:pPr>
      <w:r w:rsidRPr="00D873D3">
        <w:rPr>
          <w:b/>
          <w:bCs/>
        </w:rPr>
        <w:t xml:space="preserve">Cancer synchrone : </w:t>
      </w:r>
      <w:r>
        <w:t>colectomie subtotale</w:t>
      </w:r>
      <w:r w:rsidRPr="00723097">
        <w:rPr>
          <w:rFonts w:ascii="Fairwater Script" w:hAnsi="Fairwater Script"/>
        </w:rPr>
        <w:t xml:space="preserve"> </w:t>
      </w:r>
      <w:r w:rsidR="004814B7" w:rsidRPr="00723097">
        <w:rPr>
          <w:rFonts w:ascii="Fairwater Script" w:hAnsi="Fairwater Script"/>
        </w:rPr>
        <w:t>(double ou triple localisation des tumeurs)</w:t>
      </w:r>
    </w:p>
    <w:p w14:paraId="5868675F" w14:textId="77777777" w:rsidR="004814B7" w:rsidRDefault="004814B7" w:rsidP="009865BF">
      <w:pPr>
        <w:pStyle w:val="Paragraphedeliste"/>
        <w:numPr>
          <w:ilvl w:val="0"/>
          <w:numId w:val="1"/>
        </w:numPr>
      </w:pPr>
      <w:r w:rsidRPr="00D873D3">
        <w:rPr>
          <w:b/>
          <w:bCs/>
        </w:rPr>
        <w:t xml:space="preserve">Cancer en occlusion : </w:t>
      </w:r>
      <w:r>
        <w:t xml:space="preserve">endoprothèse colique ou colostomie ou Hartmann ou résection + anastomose </w:t>
      </w:r>
    </w:p>
    <w:p w14:paraId="385299DA" w14:textId="77777777" w:rsidR="004814B7" w:rsidRPr="00D873D3" w:rsidRDefault="004814B7" w:rsidP="009865BF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Cancer colique perforé :</w:t>
      </w:r>
    </w:p>
    <w:p w14:paraId="53E52114" w14:textId="77777777" w:rsidR="004814B7" w:rsidRDefault="004814B7" w:rsidP="004814B7">
      <w:pPr>
        <w:pStyle w:val="Paragraphedeliste"/>
        <w:numPr>
          <w:ilvl w:val="1"/>
          <w:numId w:val="1"/>
        </w:numPr>
      </w:pPr>
      <w:r>
        <w:t xml:space="preserve">Résection colique sans rétablissement </w:t>
      </w:r>
    </w:p>
    <w:p w14:paraId="1832D0CA" w14:textId="77777777" w:rsidR="004814B7" w:rsidRDefault="00723097" w:rsidP="004814B7">
      <w:pPr>
        <w:pStyle w:val="Paragraphedeliste"/>
        <w:numPr>
          <w:ilvl w:val="1"/>
          <w:numId w:val="1"/>
        </w:numPr>
      </w:pPr>
      <w:r>
        <w:t xml:space="preserve">Ou colectomie subtotale sans rétablissement (perforation </w:t>
      </w:r>
      <w:proofErr w:type="spellStart"/>
      <w:r>
        <w:t>diastatique</w:t>
      </w:r>
      <w:proofErr w:type="spellEnd"/>
      <w:r>
        <w:t>)</w:t>
      </w:r>
    </w:p>
    <w:p w14:paraId="708084A9" w14:textId="77777777" w:rsidR="0015609A" w:rsidRPr="00D873D3" w:rsidRDefault="0015609A" w:rsidP="0015609A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Cancer métastatique hépatique ou pulmonaire :</w:t>
      </w:r>
    </w:p>
    <w:p w14:paraId="0D6E38D7" w14:textId="77777777" w:rsidR="0015609A" w:rsidRDefault="0015609A" w:rsidP="0015609A">
      <w:pPr>
        <w:pStyle w:val="Paragraphedeliste"/>
        <w:numPr>
          <w:ilvl w:val="1"/>
          <w:numId w:val="1"/>
        </w:numPr>
      </w:pPr>
      <w:r>
        <w:lastRenderedPageBreak/>
        <w:t xml:space="preserve">Primitives et métastases résécables : </w:t>
      </w:r>
      <w:proofErr w:type="spellStart"/>
      <w:r>
        <w:t>métastasectomie</w:t>
      </w:r>
      <w:proofErr w:type="spellEnd"/>
      <w:r>
        <w:t xml:space="preserve"> en 2</w:t>
      </w:r>
      <w:r w:rsidRPr="0015609A">
        <w:rPr>
          <w:vertAlign w:val="superscript"/>
        </w:rPr>
        <w:t>ème</w:t>
      </w:r>
      <w:r>
        <w:t xml:space="preserve"> temps après résection</w:t>
      </w:r>
      <w:r w:rsidR="00D50B86">
        <w:t xml:space="preserve"> de la primitive </w:t>
      </w:r>
    </w:p>
    <w:p w14:paraId="588743E1" w14:textId="77777777" w:rsidR="00D50B86" w:rsidRDefault="00D50B86" w:rsidP="0015609A">
      <w:pPr>
        <w:pStyle w:val="Paragraphedeliste"/>
        <w:numPr>
          <w:ilvl w:val="1"/>
          <w:numId w:val="1"/>
        </w:numPr>
      </w:pPr>
      <w:r>
        <w:t xml:space="preserve">Non résécables : chimiothérapie </w:t>
      </w:r>
    </w:p>
    <w:p w14:paraId="5843FC48" w14:textId="77777777" w:rsidR="00D50B86" w:rsidRDefault="00D50B86" w:rsidP="00D50B86">
      <w:pPr>
        <w:pStyle w:val="Titre2"/>
      </w:pPr>
      <w:r>
        <w:t>Surveillance à vie :</w:t>
      </w:r>
    </w:p>
    <w:p w14:paraId="4332456D" w14:textId="77777777" w:rsidR="00D50B86" w:rsidRPr="00890AEB" w:rsidRDefault="00883D35" w:rsidP="00883D35">
      <w:pPr>
        <w:pStyle w:val="Paragraphedeliste"/>
        <w:numPr>
          <w:ilvl w:val="0"/>
          <w:numId w:val="1"/>
        </w:numPr>
        <w:rPr>
          <w:b/>
          <w:bCs/>
        </w:rPr>
      </w:pPr>
      <w:r w:rsidRPr="00890AEB">
        <w:rPr>
          <w:b/>
          <w:bCs/>
        </w:rPr>
        <w:t>Immédiate :</w:t>
      </w:r>
    </w:p>
    <w:p w14:paraId="7A9E3651" w14:textId="77777777" w:rsidR="00883D35" w:rsidRDefault="00883D35" w:rsidP="00883D35">
      <w:pPr>
        <w:pStyle w:val="Paragraphedeliste"/>
        <w:numPr>
          <w:ilvl w:val="1"/>
          <w:numId w:val="1"/>
        </w:numPr>
      </w:pPr>
      <w:r>
        <w:t xml:space="preserve">Paramètres vitaux </w:t>
      </w:r>
    </w:p>
    <w:p w14:paraId="2296CBD2" w14:textId="77777777" w:rsidR="00883D35" w:rsidRDefault="00883D35" w:rsidP="00883D35">
      <w:pPr>
        <w:pStyle w:val="Paragraphedeliste"/>
        <w:numPr>
          <w:ilvl w:val="1"/>
          <w:numId w:val="1"/>
        </w:numPr>
      </w:pPr>
      <w:r>
        <w:t>Drain</w:t>
      </w:r>
    </w:p>
    <w:p w14:paraId="0E15FDA6" w14:textId="77777777" w:rsidR="00883D35" w:rsidRDefault="00883D35" w:rsidP="00883D35">
      <w:pPr>
        <w:pStyle w:val="Paragraphedeliste"/>
        <w:numPr>
          <w:ilvl w:val="1"/>
          <w:numId w:val="1"/>
        </w:numPr>
      </w:pPr>
      <w:r>
        <w:t>Plaie</w:t>
      </w:r>
    </w:p>
    <w:p w14:paraId="7CB09248" w14:textId="77777777" w:rsidR="00883D35" w:rsidRDefault="00883D35" w:rsidP="00883D35">
      <w:pPr>
        <w:pStyle w:val="Paragraphedeliste"/>
        <w:numPr>
          <w:ilvl w:val="1"/>
          <w:numId w:val="1"/>
        </w:numPr>
      </w:pPr>
      <w:r>
        <w:t>Transit</w:t>
      </w:r>
    </w:p>
    <w:p w14:paraId="1CE8D137" w14:textId="77777777" w:rsidR="00883D35" w:rsidRDefault="00883D35" w:rsidP="00883D35">
      <w:pPr>
        <w:pStyle w:val="Paragraphedeliste"/>
        <w:numPr>
          <w:ilvl w:val="1"/>
          <w:numId w:val="1"/>
        </w:numPr>
      </w:pPr>
      <w:r>
        <w:t xml:space="preserve">Fistule anastomotique </w:t>
      </w:r>
    </w:p>
    <w:p w14:paraId="2AAEE49A" w14:textId="77777777" w:rsidR="00883D35" w:rsidRPr="00890AEB" w:rsidRDefault="00883D35" w:rsidP="00883D35">
      <w:pPr>
        <w:pStyle w:val="Paragraphedeliste"/>
        <w:numPr>
          <w:ilvl w:val="0"/>
          <w:numId w:val="1"/>
        </w:numPr>
        <w:rPr>
          <w:b/>
          <w:bCs/>
        </w:rPr>
      </w:pPr>
      <w:r w:rsidRPr="00890AEB">
        <w:rPr>
          <w:b/>
          <w:bCs/>
        </w:rPr>
        <w:t>A long terme :</w:t>
      </w:r>
    </w:p>
    <w:p w14:paraId="1284B593" w14:textId="77777777" w:rsidR="00883D35" w:rsidRDefault="00883D35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 xml:space="preserve">Clinique : </w:t>
      </w:r>
      <w:r>
        <w:t xml:space="preserve">état général, recherche de métastases </w:t>
      </w:r>
    </w:p>
    <w:p w14:paraId="083682C6" w14:textId="77777777" w:rsidR="00883D35" w:rsidRDefault="00883D35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>Echographie :</w:t>
      </w:r>
      <w:r w:rsidR="00A73DD7" w:rsidRPr="00890AEB">
        <w:rPr>
          <w:b/>
          <w:bCs/>
          <w:i/>
          <w:iCs/>
        </w:rPr>
        <w:t xml:space="preserve"> </w:t>
      </w:r>
      <w:r w:rsidR="00A73DD7">
        <w:t xml:space="preserve">6 mois pendant 3 ans, puis tous les ans ou scanner </w:t>
      </w:r>
    </w:p>
    <w:p w14:paraId="2E43AC83" w14:textId="77777777" w:rsidR="00883D35" w:rsidRDefault="00A73DD7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</w:rPr>
        <w:t>Coloscopie </w:t>
      </w:r>
      <w:r>
        <w:t xml:space="preserve">à 6 mois, 1 an, tous les 5 ans </w:t>
      </w:r>
    </w:p>
    <w:p w14:paraId="753DFB79" w14:textId="77777777" w:rsidR="00A73DD7" w:rsidRDefault="00D117B2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 xml:space="preserve">Dosage de l’ACE </w:t>
      </w:r>
      <w:r>
        <w:t xml:space="preserve">à 3 mois, à 6 mois, tous les ans </w:t>
      </w:r>
    </w:p>
    <w:p w14:paraId="65E541A6" w14:textId="77777777" w:rsidR="00D117B2" w:rsidRDefault="00D117B2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 xml:space="preserve">TEP-scan </w:t>
      </w:r>
      <w:r>
        <w:t xml:space="preserve">en cas de suspicion de récidive </w:t>
      </w:r>
    </w:p>
    <w:p w14:paraId="27145E57" w14:textId="77777777" w:rsidR="00D117B2" w:rsidRDefault="00F619D0" w:rsidP="00F619D0">
      <w:pPr>
        <w:pStyle w:val="Titre2"/>
      </w:pPr>
      <w:r>
        <w:t>Résultats :</w:t>
      </w:r>
    </w:p>
    <w:p w14:paraId="5373EBB2" w14:textId="77777777" w:rsidR="00F619D0" w:rsidRDefault="00F619D0" w:rsidP="00F619D0">
      <w:pPr>
        <w:pStyle w:val="Paragraphedeliste"/>
        <w:numPr>
          <w:ilvl w:val="0"/>
          <w:numId w:val="1"/>
        </w:numPr>
      </w:pPr>
      <w:r>
        <w:t>Dépendent du siège, du type histologique, du stade, de l’opérabilité :</w:t>
      </w:r>
    </w:p>
    <w:p w14:paraId="2125FF6E" w14:textId="77777777" w:rsidR="00F619D0" w:rsidRDefault="00F619D0" w:rsidP="00F619D0">
      <w:pPr>
        <w:pStyle w:val="Paragraphedeliste"/>
        <w:numPr>
          <w:ilvl w:val="1"/>
          <w:numId w:val="1"/>
        </w:numPr>
      </w:pPr>
      <w:r>
        <w:t>Fistule anastomotique : &lt; 5%</w:t>
      </w:r>
    </w:p>
    <w:p w14:paraId="49C4EACA" w14:textId="77777777" w:rsidR="00F619D0" w:rsidRDefault="00F619D0" w:rsidP="00F619D0">
      <w:pPr>
        <w:pStyle w:val="Paragraphedeliste"/>
        <w:numPr>
          <w:ilvl w:val="1"/>
          <w:numId w:val="1"/>
        </w:numPr>
      </w:pPr>
      <w:r>
        <w:t xml:space="preserve">Mortalité opératoire : 2 à 6% </w:t>
      </w:r>
    </w:p>
    <w:p w14:paraId="22701A55" w14:textId="77777777" w:rsidR="00F619D0" w:rsidRDefault="00F619D0" w:rsidP="00F619D0">
      <w:pPr>
        <w:pStyle w:val="Paragraphedeliste"/>
        <w:numPr>
          <w:ilvl w:val="1"/>
          <w:numId w:val="1"/>
        </w:numPr>
      </w:pPr>
      <w:r>
        <w:t>Survie à 5 ans : 50 – 60%</w:t>
      </w:r>
    </w:p>
    <w:p w14:paraId="41AEE547" w14:textId="77777777" w:rsidR="00F619D0" w:rsidRDefault="00F619D0" w:rsidP="00F619D0">
      <w:pPr>
        <w:pStyle w:val="Paragraphedeliste"/>
        <w:numPr>
          <w:ilvl w:val="1"/>
          <w:numId w:val="1"/>
        </w:numPr>
      </w:pPr>
      <w:r>
        <w:t xml:space="preserve">Récidive dans 2 ans </w:t>
      </w:r>
    </w:p>
    <w:p w14:paraId="6D9EA9AF" w14:textId="77777777" w:rsidR="00F619D0" w:rsidRDefault="00F619D0" w:rsidP="00BF48F8">
      <w:pPr>
        <w:pStyle w:val="Titre1"/>
      </w:pPr>
      <w:r>
        <w:t>Conclusion :</w:t>
      </w:r>
    </w:p>
    <w:p w14:paraId="7AE0970E" w14:textId="77777777"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Cancer le plus fréquent, mortalité importante </w:t>
      </w:r>
    </w:p>
    <w:p w14:paraId="150FF74A" w14:textId="77777777"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Adénocarcinome </w:t>
      </w:r>
    </w:p>
    <w:p w14:paraId="208E8775" w14:textId="77777777"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Diagnostic clinique </w:t>
      </w:r>
    </w:p>
    <w:p w14:paraId="16EF687A" w14:textId="77777777"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Coloscopie pour confirmer le diagnostic </w:t>
      </w:r>
    </w:p>
    <w:p w14:paraId="7987C30B" w14:textId="77777777"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Discussion cas par cas en RCP de la PEC </w:t>
      </w:r>
    </w:p>
    <w:p w14:paraId="68527C13" w14:textId="77777777" w:rsidR="00BF48F8" w:rsidRPr="00F619D0" w:rsidRDefault="00BF48F8" w:rsidP="00F619D0">
      <w:pPr>
        <w:pStyle w:val="Paragraphedeliste"/>
        <w:numPr>
          <w:ilvl w:val="0"/>
          <w:numId w:val="1"/>
        </w:numPr>
      </w:pPr>
      <w:r>
        <w:t xml:space="preserve">Importance du dépistage pour améliorer le pronostic </w:t>
      </w:r>
    </w:p>
    <w:p w14:paraId="3F6EC124" w14:textId="77777777" w:rsidR="00B7617A" w:rsidRPr="00C4157A" w:rsidRDefault="00B7617A" w:rsidP="00B7617A"/>
    <w:p w14:paraId="16F44C8F" w14:textId="77777777" w:rsidR="00C4157A" w:rsidRPr="001A556D" w:rsidRDefault="00C4157A" w:rsidP="00C4157A"/>
    <w:p w14:paraId="3529D28E" w14:textId="77777777" w:rsidR="004544B8" w:rsidRPr="004544B8" w:rsidRDefault="004544B8" w:rsidP="004544B8"/>
    <w:p w14:paraId="207F6BCD" w14:textId="77777777" w:rsidR="004544B8" w:rsidRPr="00437586" w:rsidRDefault="004544B8" w:rsidP="004544B8"/>
    <w:sectPr w:rsidR="004544B8" w:rsidRPr="00437586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60B54" w14:textId="77777777" w:rsidR="001C4C95" w:rsidRDefault="001C4C95" w:rsidP="009F2C52">
      <w:pPr>
        <w:spacing w:before="0" w:after="0" w:line="240" w:lineRule="auto"/>
      </w:pPr>
      <w:r>
        <w:separator/>
      </w:r>
    </w:p>
  </w:endnote>
  <w:endnote w:type="continuationSeparator" w:id="0">
    <w:p w14:paraId="74428048" w14:textId="77777777" w:rsidR="001C4C95" w:rsidRDefault="001C4C95" w:rsidP="009F2C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1914022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1D831CA" w14:textId="77777777" w:rsidR="009F2C52" w:rsidRDefault="009F2C5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2DFABDFE" w14:textId="77777777" w:rsidR="009F2C52" w:rsidRDefault="009F2C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2883276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40FE417" w14:textId="77777777" w:rsidR="009F2C52" w:rsidRDefault="009F2C5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0AE139C" w14:textId="77777777" w:rsidR="009F2C52" w:rsidRDefault="009F2C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F3885" w14:textId="77777777" w:rsidR="001C4C95" w:rsidRDefault="001C4C95" w:rsidP="009F2C52">
      <w:pPr>
        <w:spacing w:before="0" w:after="0" w:line="240" w:lineRule="auto"/>
      </w:pPr>
      <w:r>
        <w:separator/>
      </w:r>
    </w:p>
  </w:footnote>
  <w:footnote w:type="continuationSeparator" w:id="0">
    <w:p w14:paraId="3FA1E549" w14:textId="77777777" w:rsidR="001C4C95" w:rsidRDefault="001C4C95" w:rsidP="009F2C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5F38" w14:textId="77777777" w:rsidR="009F2C52" w:rsidRDefault="009F2C52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A227B"/>
    <w:multiLevelType w:val="hybridMultilevel"/>
    <w:tmpl w:val="E530E12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24"/>
    <w:rsid w:val="000007AF"/>
    <w:rsid w:val="00000C83"/>
    <w:rsid w:val="00035458"/>
    <w:rsid w:val="00043AF4"/>
    <w:rsid w:val="00053AF9"/>
    <w:rsid w:val="000C239B"/>
    <w:rsid w:val="000F37C4"/>
    <w:rsid w:val="0015609A"/>
    <w:rsid w:val="00195873"/>
    <w:rsid w:val="001A1596"/>
    <w:rsid w:val="001A3E18"/>
    <w:rsid w:val="001A556D"/>
    <w:rsid w:val="001C4C95"/>
    <w:rsid w:val="002227D3"/>
    <w:rsid w:val="0026165A"/>
    <w:rsid w:val="00284A13"/>
    <w:rsid w:val="00287600"/>
    <w:rsid w:val="002B479A"/>
    <w:rsid w:val="00321738"/>
    <w:rsid w:val="00324F24"/>
    <w:rsid w:val="003B072F"/>
    <w:rsid w:val="00437586"/>
    <w:rsid w:val="00443E63"/>
    <w:rsid w:val="004544B8"/>
    <w:rsid w:val="004814B7"/>
    <w:rsid w:val="004D6683"/>
    <w:rsid w:val="004E3C28"/>
    <w:rsid w:val="004E5FB1"/>
    <w:rsid w:val="0051409D"/>
    <w:rsid w:val="005141A4"/>
    <w:rsid w:val="00525F32"/>
    <w:rsid w:val="005640C8"/>
    <w:rsid w:val="005D16FF"/>
    <w:rsid w:val="005F5B1B"/>
    <w:rsid w:val="00620B83"/>
    <w:rsid w:val="00647F39"/>
    <w:rsid w:val="00672641"/>
    <w:rsid w:val="00674272"/>
    <w:rsid w:val="007131E2"/>
    <w:rsid w:val="00723097"/>
    <w:rsid w:val="00732D18"/>
    <w:rsid w:val="00785F0D"/>
    <w:rsid w:val="008302C6"/>
    <w:rsid w:val="00846895"/>
    <w:rsid w:val="00883D35"/>
    <w:rsid w:val="00890AEB"/>
    <w:rsid w:val="00911179"/>
    <w:rsid w:val="00943DBA"/>
    <w:rsid w:val="0095177B"/>
    <w:rsid w:val="00955A6A"/>
    <w:rsid w:val="009865BF"/>
    <w:rsid w:val="009E48A4"/>
    <w:rsid w:val="009F0590"/>
    <w:rsid w:val="009F2C52"/>
    <w:rsid w:val="00A15F22"/>
    <w:rsid w:val="00A16A78"/>
    <w:rsid w:val="00A30D6D"/>
    <w:rsid w:val="00A73DD7"/>
    <w:rsid w:val="00AE79D8"/>
    <w:rsid w:val="00AF63CC"/>
    <w:rsid w:val="00B332C1"/>
    <w:rsid w:val="00B7070B"/>
    <w:rsid w:val="00B7617A"/>
    <w:rsid w:val="00B822DE"/>
    <w:rsid w:val="00BF48F8"/>
    <w:rsid w:val="00C026C0"/>
    <w:rsid w:val="00C4157A"/>
    <w:rsid w:val="00C638E5"/>
    <w:rsid w:val="00C9706E"/>
    <w:rsid w:val="00D117B2"/>
    <w:rsid w:val="00D4347B"/>
    <w:rsid w:val="00D50B86"/>
    <w:rsid w:val="00D521D8"/>
    <w:rsid w:val="00D873D3"/>
    <w:rsid w:val="00DA4C99"/>
    <w:rsid w:val="00DB2C91"/>
    <w:rsid w:val="00DC7717"/>
    <w:rsid w:val="00DE44BC"/>
    <w:rsid w:val="00E15386"/>
    <w:rsid w:val="00E55B8A"/>
    <w:rsid w:val="00E60972"/>
    <w:rsid w:val="00E710F4"/>
    <w:rsid w:val="00E76766"/>
    <w:rsid w:val="00F10E4C"/>
    <w:rsid w:val="00F2755D"/>
    <w:rsid w:val="00F619D0"/>
    <w:rsid w:val="00F72208"/>
    <w:rsid w:val="00F74FC9"/>
    <w:rsid w:val="00FA05A7"/>
    <w:rsid w:val="00FC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5F86"/>
  <w15:chartTrackingRefBased/>
  <w15:docId w15:val="{DCF0CB8E-341C-EE46-877D-FDEB2136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F2C5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2C52"/>
  </w:style>
  <w:style w:type="paragraph" w:styleId="Pieddepage">
    <w:name w:val="footer"/>
    <w:basedOn w:val="Normal"/>
    <w:link w:val="PieddepageCar"/>
    <w:uiPriority w:val="99"/>
    <w:unhideWhenUsed/>
    <w:rsid w:val="009F2C5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2C52"/>
  </w:style>
  <w:style w:type="character" w:styleId="Numrodepage">
    <w:name w:val="page number"/>
    <w:basedOn w:val="Policepardfaut"/>
    <w:uiPriority w:val="99"/>
    <w:semiHidden/>
    <w:unhideWhenUsed/>
    <w:rsid w:val="009F2C52"/>
  </w:style>
  <w:style w:type="paragraph" w:styleId="Paragraphedeliste">
    <w:name w:val="List Paragraph"/>
    <w:basedOn w:val="Normal"/>
    <w:uiPriority w:val="34"/>
    <w:qFormat/>
    <w:rsid w:val="00437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70</TotalTime>
  <Pages>6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77</cp:revision>
  <dcterms:created xsi:type="dcterms:W3CDTF">2025-02-07T18:03:00Z</dcterms:created>
  <dcterms:modified xsi:type="dcterms:W3CDTF">2026-09-12T16:10:00Z</dcterms:modified>
</cp:coreProperties>
</file>