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EBF63" w14:textId="77777777" w:rsidR="006F28CC" w:rsidRDefault="00AF4FC6" w:rsidP="00AF4FC6">
      <w:pPr>
        <w:pStyle w:val="Titre"/>
      </w:pPr>
      <w:r>
        <w:t>Cancer du rectum</w:t>
      </w:r>
    </w:p>
    <w:p w14:paraId="23B114E7" w14:textId="77777777" w:rsidR="00D76367" w:rsidRDefault="00D76367" w:rsidP="00985551">
      <w:pPr>
        <w:pStyle w:val="Titre1"/>
      </w:pPr>
      <w:r>
        <w:t>Introduction :</w:t>
      </w:r>
    </w:p>
    <w:p w14:paraId="5B7BB6E3" w14:textId="77777777" w:rsidR="00D76367" w:rsidRDefault="00D76367" w:rsidP="00985551">
      <w:pPr>
        <w:pStyle w:val="Titre2"/>
      </w:pPr>
      <w:r>
        <w:t>Définition :</w:t>
      </w:r>
    </w:p>
    <w:p w14:paraId="3423FB8E" w14:textId="77777777" w:rsidR="00D76367" w:rsidRDefault="00D76367" w:rsidP="00D76367">
      <w:pPr>
        <w:pStyle w:val="Paragraphedeliste"/>
        <w:numPr>
          <w:ilvl w:val="0"/>
          <w:numId w:val="1"/>
        </w:numPr>
      </w:pPr>
      <w:r>
        <w:t xml:space="preserve">Tumeur maligne primitive développé sur la paroi rectale </w:t>
      </w:r>
    </w:p>
    <w:p w14:paraId="63764F4D" w14:textId="77777777" w:rsidR="00D76367" w:rsidRDefault="00535D07" w:rsidP="00D76367">
      <w:pPr>
        <w:pStyle w:val="Paragraphedeliste"/>
        <w:numPr>
          <w:ilvl w:val="0"/>
          <w:numId w:val="1"/>
        </w:numPr>
      </w:pPr>
      <w:r>
        <w:t xml:space="preserve">Situé entre le canal anal et la jonction recto-sigmoïdienne </w:t>
      </w:r>
    </w:p>
    <w:p w14:paraId="4CCD1935" w14:textId="77777777" w:rsidR="00535D07" w:rsidRDefault="00535D07" w:rsidP="00D76367">
      <w:pPr>
        <w:pStyle w:val="Paragraphedeliste"/>
        <w:numPr>
          <w:ilvl w:val="0"/>
          <w:numId w:val="1"/>
        </w:numPr>
      </w:pPr>
      <w:r>
        <w:t xml:space="preserve">Adénocarcinome Lieberkhünien +++ </w:t>
      </w:r>
    </w:p>
    <w:p w14:paraId="734CF718" w14:textId="77777777" w:rsidR="00535D07" w:rsidRDefault="00535D07" w:rsidP="00D76367">
      <w:pPr>
        <w:pStyle w:val="Paragraphedeliste"/>
        <w:numPr>
          <w:ilvl w:val="0"/>
          <w:numId w:val="1"/>
        </w:numPr>
      </w:pPr>
      <w:r>
        <w:t xml:space="preserve">Age moyen 70 ans, sex ratio = 1,5 </w:t>
      </w:r>
    </w:p>
    <w:p w14:paraId="6AB042AF" w14:textId="77777777" w:rsidR="00535D07" w:rsidRDefault="00535D07" w:rsidP="00985551">
      <w:pPr>
        <w:pStyle w:val="Titre2"/>
      </w:pPr>
      <w:r>
        <w:t xml:space="preserve">Rappel anatomique : </w:t>
      </w:r>
    </w:p>
    <w:p w14:paraId="06FB343B" w14:textId="77777777" w:rsidR="00535D07" w:rsidRDefault="00535D07" w:rsidP="00535D07">
      <w:pPr>
        <w:pStyle w:val="Paragraphedeliste"/>
        <w:numPr>
          <w:ilvl w:val="0"/>
          <w:numId w:val="1"/>
        </w:numPr>
      </w:pPr>
      <w:r>
        <w:t xml:space="preserve">Fait suite au côlon sigmoïde au niveau de S3 </w:t>
      </w:r>
    </w:p>
    <w:p w14:paraId="6E0F6A30" w14:textId="77777777" w:rsidR="00535D07" w:rsidRDefault="00535D07" w:rsidP="00535D07">
      <w:pPr>
        <w:pStyle w:val="Paragraphedeliste"/>
        <w:numPr>
          <w:ilvl w:val="0"/>
          <w:numId w:val="1"/>
        </w:numPr>
      </w:pPr>
      <w:r>
        <w:t>Se continue par le canal anal :</w:t>
      </w:r>
    </w:p>
    <w:p w14:paraId="60699A76" w14:textId="77777777" w:rsidR="00535D07" w:rsidRDefault="00535D07" w:rsidP="00535D07">
      <w:pPr>
        <w:pStyle w:val="Paragraphedeliste"/>
        <w:numPr>
          <w:ilvl w:val="1"/>
          <w:numId w:val="1"/>
        </w:numPr>
      </w:pPr>
      <w:r w:rsidRPr="00C10305">
        <w:rPr>
          <w:b/>
          <w:bCs/>
        </w:rPr>
        <w:t xml:space="preserve">Haut rectum : </w:t>
      </w:r>
      <w:r>
        <w:t xml:space="preserve">même tunique </w:t>
      </w:r>
    </w:p>
    <w:p w14:paraId="4E5797C7" w14:textId="77777777" w:rsidR="00535D07" w:rsidRDefault="00535D07" w:rsidP="00535D07">
      <w:pPr>
        <w:pStyle w:val="Paragraphedeliste"/>
        <w:numPr>
          <w:ilvl w:val="1"/>
          <w:numId w:val="1"/>
        </w:numPr>
      </w:pPr>
      <w:r w:rsidRPr="00C10305">
        <w:rPr>
          <w:b/>
          <w:bCs/>
        </w:rPr>
        <w:t xml:space="preserve">Bas et moyen rectum : </w:t>
      </w:r>
      <w:r>
        <w:t xml:space="preserve">dépourvus de séreuse </w:t>
      </w:r>
    </w:p>
    <w:p w14:paraId="11669140" w14:textId="77777777" w:rsidR="00535D07" w:rsidRDefault="00535D07" w:rsidP="00535D07">
      <w:pPr>
        <w:pStyle w:val="Paragraphedeliste"/>
        <w:numPr>
          <w:ilvl w:val="1"/>
          <w:numId w:val="1"/>
        </w:numPr>
      </w:pPr>
      <w:r w:rsidRPr="00C10305">
        <w:rPr>
          <w:b/>
          <w:bCs/>
        </w:rPr>
        <w:t xml:space="preserve">Mésorectum : </w:t>
      </w:r>
      <w:r>
        <w:t xml:space="preserve">graisse et tissus cellulo-lymphatiques entourant le rectum, s’arrête à 2-3 cm de la jonction entre le rectum et le canal anal </w:t>
      </w:r>
    </w:p>
    <w:p w14:paraId="26DF0391" w14:textId="77777777" w:rsidR="00985551" w:rsidRDefault="00985551" w:rsidP="00EE0D32">
      <w:pPr>
        <w:pStyle w:val="Titre2"/>
      </w:pPr>
      <w:r>
        <w:t>Extension :</w:t>
      </w:r>
    </w:p>
    <w:p w14:paraId="549897CF" w14:textId="77777777" w:rsidR="00985551" w:rsidRDefault="00985551" w:rsidP="00985551">
      <w:pPr>
        <w:pStyle w:val="Paragraphedeliste"/>
        <w:numPr>
          <w:ilvl w:val="0"/>
          <w:numId w:val="1"/>
        </w:numPr>
      </w:pPr>
      <w:r w:rsidRPr="00C10305">
        <w:rPr>
          <w:b/>
          <w:bCs/>
        </w:rPr>
        <w:t>Par contiguïté :</w:t>
      </w:r>
      <w:r w:rsidR="001C5F52" w:rsidRPr="00C10305">
        <w:rPr>
          <w:b/>
          <w:bCs/>
        </w:rPr>
        <w:t xml:space="preserve"> </w:t>
      </w:r>
      <w:r w:rsidR="001C5F52">
        <w:t>sens vertical et horizontal</w:t>
      </w:r>
    </w:p>
    <w:p w14:paraId="7D04BAA2" w14:textId="77777777" w:rsidR="001C5F52" w:rsidRDefault="001C5F52" w:rsidP="00985551">
      <w:pPr>
        <w:pStyle w:val="Paragraphedeliste"/>
        <w:numPr>
          <w:ilvl w:val="0"/>
          <w:numId w:val="1"/>
        </w:numPr>
      </w:pPr>
      <w:r w:rsidRPr="00C10305">
        <w:rPr>
          <w:b/>
          <w:bCs/>
        </w:rPr>
        <w:t xml:space="preserve">Par voie lymphatique : </w:t>
      </w:r>
      <w:r>
        <w:t>du bas vers le haut</w:t>
      </w:r>
    </w:p>
    <w:p w14:paraId="3978E245" w14:textId="77777777" w:rsidR="001C5F52" w:rsidRPr="001C5F52" w:rsidRDefault="001C5F52" w:rsidP="001C5F52">
      <w:pPr>
        <w:pStyle w:val="Paragraphedeliste"/>
        <w:numPr>
          <w:ilvl w:val="1"/>
          <w:numId w:val="1"/>
        </w:numPr>
        <w:rPr>
          <w:rFonts w:ascii="Fairwater Script" w:hAnsi="Fairwater Script"/>
        </w:rPr>
      </w:pPr>
      <w:r>
        <w:t xml:space="preserve">Chaîne mésentérique inférieur (haut rectum) </w:t>
      </w:r>
      <w:r w:rsidRPr="001C5F52">
        <w:rPr>
          <w:rFonts w:ascii="Fairwater Script" w:hAnsi="Fairwater Script"/>
        </w:rPr>
        <w:t xml:space="preserve">peut donc causer des adénopathies inguinales </w:t>
      </w:r>
    </w:p>
    <w:p w14:paraId="6D8D5000" w14:textId="77777777" w:rsidR="001C5F52" w:rsidRDefault="001C5F52" w:rsidP="001C5F52">
      <w:pPr>
        <w:pStyle w:val="Paragraphedeliste"/>
        <w:numPr>
          <w:ilvl w:val="1"/>
          <w:numId w:val="1"/>
        </w:numPr>
      </w:pPr>
      <w:r>
        <w:t>Chaîne hémorroïdaire supérieur (haut rectum)</w:t>
      </w:r>
    </w:p>
    <w:p w14:paraId="6142EF28" w14:textId="77777777" w:rsidR="001C5F52" w:rsidRDefault="001C5F52" w:rsidP="001C5F52">
      <w:pPr>
        <w:pStyle w:val="Paragraphedeliste"/>
        <w:numPr>
          <w:ilvl w:val="1"/>
          <w:numId w:val="1"/>
        </w:numPr>
      </w:pPr>
      <w:r>
        <w:t>Chaîne hémorroïdaire moyenne (bas rectum)</w:t>
      </w:r>
    </w:p>
    <w:p w14:paraId="5FDDC5BE" w14:textId="77777777" w:rsidR="00985551" w:rsidRDefault="00EE0D32" w:rsidP="00985551">
      <w:pPr>
        <w:pStyle w:val="Paragraphedeliste"/>
        <w:numPr>
          <w:ilvl w:val="0"/>
          <w:numId w:val="1"/>
        </w:numPr>
      </w:pPr>
      <w:r w:rsidRPr="00C10305">
        <w:rPr>
          <w:b/>
          <w:bCs/>
        </w:rPr>
        <w:t xml:space="preserve">Par voie sanguine : </w:t>
      </w:r>
      <w:r>
        <w:t xml:space="preserve">métastases à distance (hépatique, pulmonaire, osseuse) </w:t>
      </w:r>
    </w:p>
    <w:p w14:paraId="59F7FFA9" w14:textId="77777777" w:rsidR="00EE0D32" w:rsidRDefault="00EE0D32" w:rsidP="00C10305">
      <w:pPr>
        <w:pStyle w:val="Titre1"/>
      </w:pPr>
      <w:r>
        <w:t>Diagnostic :</w:t>
      </w:r>
    </w:p>
    <w:p w14:paraId="1A17D6FB" w14:textId="77777777" w:rsidR="00EE0D32" w:rsidRDefault="00EE0D32" w:rsidP="00C10305">
      <w:pPr>
        <w:pStyle w:val="Titre2"/>
      </w:pPr>
      <w:r>
        <w:t>Diagnostic positif :</w:t>
      </w:r>
    </w:p>
    <w:p w14:paraId="1F9F13D5" w14:textId="77777777" w:rsidR="00EE0D32" w:rsidRDefault="00EE0D32" w:rsidP="00C10305">
      <w:pPr>
        <w:pStyle w:val="Titre3"/>
      </w:pPr>
      <w:r>
        <w:t xml:space="preserve">Type de description : cancer de l’ampoule rectale </w:t>
      </w:r>
    </w:p>
    <w:p w14:paraId="34C89225" w14:textId="77777777" w:rsidR="004C3073" w:rsidRPr="009460A4" w:rsidRDefault="004C3073" w:rsidP="004C3073">
      <w:pPr>
        <w:pStyle w:val="Paragraphedeliste"/>
        <w:numPr>
          <w:ilvl w:val="0"/>
          <w:numId w:val="1"/>
        </w:numPr>
        <w:rPr>
          <w:b/>
          <w:bCs/>
        </w:rPr>
      </w:pPr>
      <w:r w:rsidRPr="009460A4">
        <w:rPr>
          <w:b/>
          <w:bCs/>
        </w:rPr>
        <w:t>Circonstances de découverte :</w:t>
      </w:r>
    </w:p>
    <w:p w14:paraId="0D9B5F06" w14:textId="77777777" w:rsidR="004C3073" w:rsidRDefault="004C3073" w:rsidP="004C3073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Rectorragie +++</w:t>
      </w:r>
      <w:r>
        <w:t xml:space="preserve"> (75%) </w:t>
      </w:r>
    </w:p>
    <w:p w14:paraId="1C992AE5" w14:textId="77777777" w:rsidR="004C3073" w:rsidRPr="00E164C7" w:rsidRDefault="004C3073" w:rsidP="004C3073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E164C7">
        <w:rPr>
          <w:b/>
          <w:bCs/>
          <w:color w:val="00843B" w:themeColor="accent1"/>
        </w:rPr>
        <w:t>Signes de rectite :</w:t>
      </w:r>
    </w:p>
    <w:p w14:paraId="3B0F5222" w14:textId="77777777" w:rsidR="004C3073" w:rsidRDefault="004C3073" w:rsidP="004C3073">
      <w:pPr>
        <w:pStyle w:val="Paragraphedeliste"/>
        <w:numPr>
          <w:ilvl w:val="2"/>
          <w:numId w:val="1"/>
        </w:numPr>
      </w:pPr>
      <w:r w:rsidRPr="00E164C7">
        <w:rPr>
          <w:b/>
          <w:bCs/>
        </w:rPr>
        <w:t xml:space="preserve">Syndrome rectal : </w:t>
      </w:r>
      <w:r>
        <w:t>épreinte, ténesme, faux besoins, évacuation anormale (selles muco</w:t>
      </w:r>
      <w:r w:rsidR="006D2470">
        <w:t>-</w:t>
      </w:r>
      <w:r>
        <w:t xml:space="preserve">purulentes, muco-sanguinolentes, fausses diarrhée) </w:t>
      </w:r>
    </w:p>
    <w:p w14:paraId="55CEAC01" w14:textId="77777777" w:rsidR="004C3073" w:rsidRDefault="004C3073" w:rsidP="004C3073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 xml:space="preserve">Troubles du transit : </w:t>
      </w:r>
      <w:r>
        <w:t xml:space="preserve">diarrhée, constipation, alternance des deux </w:t>
      </w:r>
    </w:p>
    <w:p w14:paraId="74A99167" w14:textId="77777777" w:rsidR="004C3073" w:rsidRDefault="004C3073" w:rsidP="004C3073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 xml:space="preserve">Altération de l’état général : </w:t>
      </w:r>
      <w:r>
        <w:t xml:space="preserve">amaigrissement, asthénie, anémie, fièvre </w:t>
      </w:r>
    </w:p>
    <w:p w14:paraId="283C23F7" w14:textId="77777777" w:rsidR="004C3073" w:rsidRDefault="006D2470" w:rsidP="004C3073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C</w:t>
      </w:r>
      <w:r w:rsidR="004C3073" w:rsidRPr="00E164C7">
        <w:rPr>
          <w:b/>
          <w:bCs/>
          <w:color w:val="00843B" w:themeColor="accent1"/>
        </w:rPr>
        <w:t>omplications</w:t>
      </w:r>
      <w:r w:rsidRPr="00E164C7">
        <w:rPr>
          <w:b/>
          <w:bCs/>
          <w:color w:val="00843B" w:themeColor="accent1"/>
        </w:rPr>
        <w:t xml:space="preserve"> : </w:t>
      </w:r>
      <w:r>
        <w:t xml:space="preserve">infection, fistule, occlusion, métastases </w:t>
      </w:r>
    </w:p>
    <w:p w14:paraId="263C84D6" w14:textId="77777777" w:rsidR="006D2470" w:rsidRPr="00E164C7" w:rsidRDefault="006D2470" w:rsidP="004C3073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E164C7">
        <w:rPr>
          <w:b/>
          <w:bCs/>
          <w:color w:val="00843B" w:themeColor="accent1"/>
        </w:rPr>
        <w:t xml:space="preserve">Dépistage systématique </w:t>
      </w:r>
    </w:p>
    <w:p w14:paraId="7AC0D1DE" w14:textId="77777777" w:rsidR="006D2470" w:rsidRPr="00E164C7" w:rsidRDefault="006D2470" w:rsidP="006D2470">
      <w:pPr>
        <w:pStyle w:val="Paragraphedeliste"/>
        <w:numPr>
          <w:ilvl w:val="0"/>
          <w:numId w:val="1"/>
        </w:numPr>
        <w:rPr>
          <w:b/>
          <w:bCs/>
        </w:rPr>
      </w:pPr>
      <w:r w:rsidRPr="00E164C7">
        <w:rPr>
          <w:b/>
          <w:bCs/>
        </w:rPr>
        <w:t>Signes cliniques :</w:t>
      </w:r>
    </w:p>
    <w:p w14:paraId="52402077" w14:textId="77777777" w:rsidR="006D2470" w:rsidRDefault="006D2470" w:rsidP="006D2470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Signes fonctionnels</w:t>
      </w:r>
      <w:r>
        <w:t xml:space="preserve"> (circonstances de découverte) </w:t>
      </w:r>
    </w:p>
    <w:p w14:paraId="012A67F3" w14:textId="77777777" w:rsidR="006D2470" w:rsidRDefault="006D2470" w:rsidP="006D2470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Signes généraux</w:t>
      </w:r>
      <w:r>
        <w:t xml:space="preserve"> (circonstance de découverte)</w:t>
      </w:r>
    </w:p>
    <w:p w14:paraId="52E28C46" w14:textId="77777777" w:rsidR="006D2470" w:rsidRDefault="006D2470" w:rsidP="006D2470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 xml:space="preserve">Recherche d’extension : </w:t>
      </w:r>
      <w:r>
        <w:t xml:space="preserve">aires ganglionnaires, métastases </w:t>
      </w:r>
    </w:p>
    <w:p w14:paraId="582C3FB5" w14:textId="77777777" w:rsidR="006D2470" w:rsidRDefault="006D2470" w:rsidP="006D2470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Toucher rectal +++</w:t>
      </w:r>
      <w:r>
        <w:t xml:space="preserve"> (diagnostic, pronostic) :</w:t>
      </w:r>
    </w:p>
    <w:p w14:paraId="3494E5BC" w14:textId="77777777" w:rsidR="006D2470" w:rsidRDefault="006D2470" w:rsidP="006D2470">
      <w:pPr>
        <w:pStyle w:val="Paragraphedeliste"/>
        <w:numPr>
          <w:ilvl w:val="2"/>
          <w:numId w:val="1"/>
        </w:numPr>
      </w:pPr>
      <w:r>
        <w:lastRenderedPageBreak/>
        <w:t xml:space="preserve">Présence de sang sur le doigtier </w:t>
      </w:r>
    </w:p>
    <w:p w14:paraId="4F3E351D" w14:textId="77777777" w:rsidR="006D2470" w:rsidRDefault="006D2470" w:rsidP="006D2470">
      <w:pPr>
        <w:pStyle w:val="Paragraphedeliste"/>
        <w:numPr>
          <w:ilvl w:val="2"/>
          <w:numId w:val="1"/>
        </w:numPr>
      </w:pPr>
      <w:r>
        <w:t xml:space="preserve">Caractéristique de la lésion : mobilité, localisation, distance du pôle inférieur par rapport à la marge anale </w:t>
      </w:r>
    </w:p>
    <w:p w14:paraId="20886EE1" w14:textId="77777777" w:rsidR="00C9672A" w:rsidRDefault="00C9672A" w:rsidP="006D2470">
      <w:pPr>
        <w:pStyle w:val="Paragraphedeliste"/>
        <w:numPr>
          <w:ilvl w:val="2"/>
          <w:numId w:val="1"/>
        </w:numPr>
      </w:pPr>
      <w:r>
        <w:t xml:space="preserve">Tonicité du sphincter </w:t>
      </w:r>
    </w:p>
    <w:p w14:paraId="2D12834F" w14:textId="77777777" w:rsidR="00C9672A" w:rsidRPr="00E164C7" w:rsidRDefault="00C9672A" w:rsidP="00C9672A">
      <w:pPr>
        <w:pStyle w:val="Paragraphedeliste"/>
        <w:numPr>
          <w:ilvl w:val="0"/>
          <w:numId w:val="1"/>
        </w:numPr>
        <w:rPr>
          <w:b/>
          <w:bCs/>
        </w:rPr>
      </w:pPr>
      <w:r w:rsidRPr="00E164C7">
        <w:rPr>
          <w:b/>
          <w:bCs/>
        </w:rPr>
        <w:t>Rectoscopie</w:t>
      </w:r>
      <w:r w:rsidR="00360CD8" w:rsidRPr="00E164C7">
        <w:rPr>
          <w:b/>
          <w:bCs/>
        </w:rPr>
        <w:t xml:space="preserve"> +++</w:t>
      </w:r>
      <w:r w:rsidRPr="00E164C7">
        <w:rPr>
          <w:b/>
          <w:bCs/>
        </w:rPr>
        <w:t> :</w:t>
      </w:r>
    </w:p>
    <w:p w14:paraId="3A4431CF" w14:textId="77777777" w:rsidR="00C9672A" w:rsidRDefault="00360CD8" w:rsidP="00C9672A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Caractéristiques de la lésion</w:t>
      </w:r>
      <w:r>
        <w:t xml:space="preserve"> (macroscopie et microscopie)</w:t>
      </w:r>
      <w:r w:rsidR="00EC74EA">
        <w:t> :</w:t>
      </w:r>
    </w:p>
    <w:p w14:paraId="6537B04F" w14:textId="77777777" w:rsidR="00EC74EA" w:rsidRPr="00E164C7" w:rsidRDefault="00EC74EA" w:rsidP="00EC74EA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E164C7">
        <w:rPr>
          <w:b/>
          <w:bCs/>
          <w:i/>
          <w:iCs/>
        </w:rPr>
        <w:t>Macroscopie :</w:t>
      </w:r>
    </w:p>
    <w:p w14:paraId="2473A5EF" w14:textId="77777777" w:rsidR="00EC74EA" w:rsidRDefault="00EC74EA" w:rsidP="00EC74EA">
      <w:pPr>
        <w:pStyle w:val="Paragraphedeliste"/>
        <w:numPr>
          <w:ilvl w:val="3"/>
          <w:numId w:val="1"/>
        </w:numPr>
      </w:pPr>
      <w:r>
        <w:t>Siège :</w:t>
      </w:r>
    </w:p>
    <w:p w14:paraId="03B1967F" w14:textId="77777777" w:rsidR="00EC74EA" w:rsidRDefault="00EC74EA" w:rsidP="00EC74EA">
      <w:pPr>
        <w:pStyle w:val="Paragraphedeliste"/>
        <w:numPr>
          <w:ilvl w:val="4"/>
          <w:numId w:val="1"/>
        </w:numPr>
      </w:pPr>
      <w:r>
        <w:t>Ampoule rectale : 75%</w:t>
      </w:r>
    </w:p>
    <w:p w14:paraId="4EE7435A" w14:textId="77777777" w:rsidR="00EC74EA" w:rsidRDefault="00EC74EA" w:rsidP="00EC74EA">
      <w:pPr>
        <w:pStyle w:val="Paragraphedeliste"/>
        <w:numPr>
          <w:ilvl w:val="4"/>
          <w:numId w:val="1"/>
        </w:numPr>
      </w:pPr>
      <w:r>
        <w:t>1/3 supérieur : 25%</w:t>
      </w:r>
    </w:p>
    <w:p w14:paraId="190FBCE6" w14:textId="77777777" w:rsidR="00EC74EA" w:rsidRDefault="00EC74EA" w:rsidP="00EC74EA">
      <w:pPr>
        <w:pStyle w:val="Paragraphedeliste"/>
        <w:numPr>
          <w:ilvl w:val="3"/>
          <w:numId w:val="1"/>
        </w:numPr>
      </w:pPr>
      <w:r>
        <w:t>Formes :</w:t>
      </w:r>
    </w:p>
    <w:p w14:paraId="0BCE77EF" w14:textId="77777777" w:rsidR="00EC74EA" w:rsidRDefault="00EC74EA" w:rsidP="00EC74EA">
      <w:pPr>
        <w:pStyle w:val="Paragraphedeliste"/>
        <w:numPr>
          <w:ilvl w:val="4"/>
          <w:numId w:val="1"/>
        </w:numPr>
      </w:pPr>
      <w:r>
        <w:t xml:space="preserve">Bourgeonnante ou végétante </w:t>
      </w:r>
    </w:p>
    <w:p w14:paraId="0ADBBE08" w14:textId="77777777" w:rsidR="00ED006D" w:rsidRDefault="00ED006D" w:rsidP="00EC74EA">
      <w:pPr>
        <w:pStyle w:val="Paragraphedeliste"/>
        <w:numPr>
          <w:ilvl w:val="4"/>
          <w:numId w:val="1"/>
        </w:numPr>
      </w:pPr>
      <w:r>
        <w:t xml:space="preserve">Ulcérée </w:t>
      </w:r>
    </w:p>
    <w:p w14:paraId="2B15E0D8" w14:textId="77777777" w:rsidR="00ED006D" w:rsidRDefault="00ED006D" w:rsidP="00EC74EA">
      <w:pPr>
        <w:pStyle w:val="Paragraphedeliste"/>
        <w:numPr>
          <w:ilvl w:val="4"/>
          <w:numId w:val="1"/>
        </w:numPr>
      </w:pPr>
      <w:r>
        <w:t xml:space="preserve">Ulcéro-végétante </w:t>
      </w:r>
    </w:p>
    <w:p w14:paraId="015F9132" w14:textId="77777777" w:rsidR="00ED006D" w:rsidRDefault="00ED006D" w:rsidP="00EC74EA">
      <w:pPr>
        <w:pStyle w:val="Paragraphedeliste"/>
        <w:numPr>
          <w:ilvl w:val="4"/>
          <w:numId w:val="1"/>
        </w:numPr>
      </w:pPr>
      <w:r>
        <w:t xml:space="preserve">Sténosante : fréquente au 1/3 supérieur </w:t>
      </w:r>
    </w:p>
    <w:p w14:paraId="4A51CCA8" w14:textId="77777777" w:rsidR="00ED006D" w:rsidRPr="00E164C7" w:rsidRDefault="00ED006D" w:rsidP="00ED006D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E164C7">
        <w:rPr>
          <w:b/>
          <w:bCs/>
          <w:i/>
          <w:iCs/>
        </w:rPr>
        <w:t>Microscopie :</w:t>
      </w:r>
    </w:p>
    <w:p w14:paraId="3F252A4A" w14:textId="77777777" w:rsidR="00ED006D" w:rsidRDefault="00ED006D" w:rsidP="00ED006D">
      <w:pPr>
        <w:pStyle w:val="Paragraphedeliste"/>
        <w:numPr>
          <w:ilvl w:val="3"/>
          <w:numId w:val="1"/>
        </w:numPr>
      </w:pPr>
      <w:r>
        <w:t xml:space="preserve">Adénocarcinome Lieberkhünien +++ </w:t>
      </w:r>
    </w:p>
    <w:p w14:paraId="0FD43559" w14:textId="77777777" w:rsidR="00ED006D" w:rsidRDefault="00ED006D" w:rsidP="00ED006D">
      <w:pPr>
        <w:pStyle w:val="Paragraphedeliste"/>
        <w:numPr>
          <w:ilvl w:val="3"/>
          <w:numId w:val="1"/>
        </w:numPr>
      </w:pPr>
      <w:r>
        <w:t xml:space="preserve">Epithélioma </w:t>
      </w:r>
      <w:r w:rsidR="001D3B66" w:rsidRPr="00D27488">
        <w:rPr>
          <w:rFonts w:ascii="Fairwater Script" w:hAnsi="Fairwater Script"/>
        </w:rPr>
        <w:t xml:space="preserve">(= adénocarcinome) </w:t>
      </w:r>
      <w:r w:rsidR="001D3B66">
        <w:t xml:space="preserve">atypique sans différenciation glandulaire </w:t>
      </w:r>
    </w:p>
    <w:p w14:paraId="5B0F505A" w14:textId="77777777" w:rsidR="001D3B66" w:rsidRDefault="001D3B66" w:rsidP="00ED006D">
      <w:pPr>
        <w:pStyle w:val="Paragraphedeliste"/>
        <w:numPr>
          <w:ilvl w:val="3"/>
          <w:numId w:val="1"/>
        </w:numPr>
      </w:pPr>
      <w:r>
        <w:t xml:space="preserve">Epithéliomas mucoïdes ou colloïdes : très malin </w:t>
      </w:r>
    </w:p>
    <w:p w14:paraId="758A6F4C" w14:textId="77777777" w:rsidR="001D3B66" w:rsidRDefault="001D3B66" w:rsidP="001D3B66">
      <w:pPr>
        <w:pStyle w:val="Paragraphedeliste"/>
        <w:numPr>
          <w:ilvl w:val="3"/>
          <w:numId w:val="1"/>
        </w:numPr>
      </w:pPr>
      <w:r>
        <w:t>Sarcomes (fusocellulaires, lymphoblastiques, lymphocytomes)</w:t>
      </w:r>
    </w:p>
    <w:p w14:paraId="5ADCB84F" w14:textId="77777777" w:rsidR="00360CD8" w:rsidRPr="00E164C7" w:rsidRDefault="00360CD8" w:rsidP="00360CD8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E164C7">
        <w:rPr>
          <w:b/>
          <w:bCs/>
          <w:color w:val="00843B" w:themeColor="accent1"/>
        </w:rPr>
        <w:t>Biopsie</w:t>
      </w:r>
    </w:p>
    <w:p w14:paraId="609798B9" w14:textId="77777777" w:rsidR="00360CD8" w:rsidRPr="00E164C7" w:rsidRDefault="00360CD8" w:rsidP="00360CD8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E164C7">
        <w:rPr>
          <w:b/>
          <w:bCs/>
          <w:color w:val="00843B" w:themeColor="accent1"/>
        </w:rPr>
        <w:t xml:space="preserve">Examen histologique </w:t>
      </w:r>
    </w:p>
    <w:p w14:paraId="32CACBDF" w14:textId="77777777" w:rsidR="001D3B66" w:rsidRPr="00E164C7" w:rsidRDefault="001D3B66" w:rsidP="001D3B66">
      <w:pPr>
        <w:pStyle w:val="Paragraphedeliste"/>
        <w:numPr>
          <w:ilvl w:val="0"/>
          <w:numId w:val="1"/>
        </w:numPr>
        <w:rPr>
          <w:b/>
          <w:bCs/>
        </w:rPr>
      </w:pPr>
      <w:r w:rsidRPr="00E164C7">
        <w:rPr>
          <w:b/>
          <w:bCs/>
        </w:rPr>
        <w:t>Imagerie :</w:t>
      </w:r>
    </w:p>
    <w:p w14:paraId="28FBFB9C" w14:textId="77777777" w:rsidR="001D3B66" w:rsidRDefault="00DA01CD" w:rsidP="00DA01CD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Lavement baryté aux hydrosolubles</w:t>
      </w:r>
      <w:r>
        <w:t xml:space="preserve"> (image lacunaire ou de sténose)</w:t>
      </w:r>
    </w:p>
    <w:p w14:paraId="65F06217" w14:textId="77777777" w:rsidR="00DA01CD" w:rsidRDefault="00DA01CD" w:rsidP="00DA01CD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Bilan d’extension</w:t>
      </w:r>
      <w:r>
        <w:t xml:space="preserve"> (recherche de métastases) </w:t>
      </w:r>
    </w:p>
    <w:p w14:paraId="51F00510" w14:textId="77777777" w:rsidR="00DA01CD" w:rsidRDefault="00DA01CD" w:rsidP="00DA01CD">
      <w:pPr>
        <w:pStyle w:val="Paragraphedeliste"/>
        <w:numPr>
          <w:ilvl w:val="2"/>
          <w:numId w:val="1"/>
        </w:numPr>
      </w:pPr>
      <w:r>
        <w:t>Scanner thoraco-abdomino-pelvien</w:t>
      </w:r>
    </w:p>
    <w:p w14:paraId="7FFF288D" w14:textId="77777777" w:rsidR="00DA01CD" w:rsidRDefault="00DA01CD" w:rsidP="00DA01CD">
      <w:pPr>
        <w:pStyle w:val="Paragraphedeliste"/>
        <w:numPr>
          <w:ilvl w:val="2"/>
          <w:numId w:val="1"/>
        </w:numPr>
      </w:pPr>
      <w:r>
        <w:t xml:space="preserve">Echographie abdominale </w:t>
      </w:r>
    </w:p>
    <w:p w14:paraId="7AC39F15" w14:textId="77777777" w:rsidR="00DA01CD" w:rsidRDefault="00DA01CD" w:rsidP="00DA01CD">
      <w:pPr>
        <w:pStyle w:val="Paragraphedeliste"/>
        <w:numPr>
          <w:ilvl w:val="2"/>
          <w:numId w:val="1"/>
        </w:numPr>
      </w:pPr>
      <w:r>
        <w:t xml:space="preserve">Radiographie du thorax </w:t>
      </w:r>
    </w:p>
    <w:p w14:paraId="3DBADE31" w14:textId="77777777" w:rsidR="00DA01CD" w:rsidRDefault="00DA01CD" w:rsidP="00DA01CD">
      <w:pPr>
        <w:pStyle w:val="Paragraphedeliste"/>
        <w:numPr>
          <w:ilvl w:val="2"/>
          <w:numId w:val="1"/>
        </w:numPr>
      </w:pPr>
      <w:r>
        <w:t>Coloscanner</w:t>
      </w:r>
      <w:r w:rsidR="007C6B76">
        <w:t xml:space="preserve"> (si coloscopie incomplète)</w:t>
      </w:r>
    </w:p>
    <w:p w14:paraId="44EAD77D" w14:textId="77777777" w:rsidR="007C6B76" w:rsidRDefault="007C6B76" w:rsidP="00DA01CD">
      <w:pPr>
        <w:pStyle w:val="Paragraphedeliste"/>
        <w:numPr>
          <w:ilvl w:val="2"/>
          <w:numId w:val="1"/>
        </w:numPr>
      </w:pPr>
      <w:r>
        <w:t xml:space="preserve">Scintigraphie osseuse </w:t>
      </w:r>
    </w:p>
    <w:p w14:paraId="0059C083" w14:textId="77777777" w:rsidR="007C6B76" w:rsidRPr="00E164C7" w:rsidRDefault="007C6B76" w:rsidP="007C6B76">
      <w:pPr>
        <w:pStyle w:val="Paragraphedeliste"/>
        <w:numPr>
          <w:ilvl w:val="0"/>
          <w:numId w:val="1"/>
        </w:numPr>
        <w:rPr>
          <w:b/>
          <w:bCs/>
        </w:rPr>
      </w:pPr>
      <w:r w:rsidRPr="00E164C7">
        <w:rPr>
          <w:b/>
          <w:bCs/>
        </w:rPr>
        <w:t>POUR LE CANCER DU MOYEN ET DU BAS RECTUM :</w:t>
      </w:r>
    </w:p>
    <w:p w14:paraId="0E3B1CDD" w14:textId="77777777" w:rsidR="007C6B76" w:rsidRPr="00E164C7" w:rsidRDefault="007C6B76" w:rsidP="007C6B76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E164C7">
        <w:rPr>
          <w:b/>
          <w:bCs/>
          <w:color w:val="00843B" w:themeColor="accent1"/>
        </w:rPr>
        <w:t>Echo-endoscopie :</w:t>
      </w:r>
    </w:p>
    <w:p w14:paraId="0CCEF167" w14:textId="77777777" w:rsidR="007C6B76" w:rsidRDefault="007C6B76" w:rsidP="007C6B76">
      <w:pPr>
        <w:pStyle w:val="Paragraphedeliste"/>
        <w:numPr>
          <w:ilvl w:val="2"/>
          <w:numId w:val="1"/>
        </w:numPr>
      </w:pPr>
      <w:r>
        <w:t xml:space="preserve">Evaluation du degré d’infiltration de la tumeur et l’extension ganglionnaire </w:t>
      </w:r>
    </w:p>
    <w:p w14:paraId="7A0FB737" w14:textId="77777777" w:rsidR="007C6B76" w:rsidRDefault="007C6B76" w:rsidP="007C6B76">
      <w:pPr>
        <w:pStyle w:val="Paragraphedeliste"/>
        <w:numPr>
          <w:ilvl w:val="2"/>
          <w:numId w:val="1"/>
        </w:numPr>
      </w:pPr>
      <w:r>
        <w:t>Pour les tumeurs superficielles (T1)</w:t>
      </w:r>
      <w:r w:rsidR="00921596">
        <w:t xml:space="preserve"> : évalue le degré d’infiltration de la sous-muqueuse (sm1, sm2, sm3 </w:t>
      </w:r>
      <w:r w:rsidR="00921596" w:rsidRPr="00D27488">
        <w:rPr>
          <w:rFonts w:ascii="Fairwater Script" w:hAnsi="Fairwater Script"/>
        </w:rPr>
        <w:t>près de la musculeuse</w:t>
      </w:r>
      <w:r w:rsidR="00921596">
        <w:t>)</w:t>
      </w:r>
    </w:p>
    <w:p w14:paraId="47F4B139" w14:textId="77777777" w:rsidR="00BC0F3A" w:rsidRDefault="00BC0F3A" w:rsidP="00BC0F3A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 xml:space="preserve">IRM pelvienne : </w:t>
      </w:r>
      <w:r>
        <w:t>indispensable pour les tumeurs T3 ou T4 :</w:t>
      </w:r>
    </w:p>
    <w:p w14:paraId="113FA782" w14:textId="77777777" w:rsidR="00BC0F3A" w:rsidRDefault="00BC0F3A" w:rsidP="00BC0F3A">
      <w:pPr>
        <w:pStyle w:val="Paragraphedeliste"/>
        <w:numPr>
          <w:ilvl w:val="2"/>
          <w:numId w:val="1"/>
        </w:numPr>
      </w:pPr>
      <w:r>
        <w:t xml:space="preserve">Infiltration de la tumeur dans le mésorectum </w:t>
      </w:r>
    </w:p>
    <w:p w14:paraId="5209EADC" w14:textId="77777777" w:rsidR="00BC0F3A" w:rsidRDefault="00BC0F3A" w:rsidP="00BC0F3A">
      <w:pPr>
        <w:pStyle w:val="Paragraphedeliste"/>
        <w:numPr>
          <w:ilvl w:val="2"/>
          <w:numId w:val="1"/>
        </w:numPr>
      </w:pPr>
      <w:r>
        <w:t>Estime la marge latérale de la tumeur avec le fascia recti (limite externe du mésorectum)</w:t>
      </w:r>
    </w:p>
    <w:p w14:paraId="6183E272" w14:textId="77777777" w:rsidR="00BC0F3A" w:rsidRDefault="00BC0F3A" w:rsidP="00BC0F3A">
      <w:pPr>
        <w:pStyle w:val="Paragraphedeliste"/>
        <w:numPr>
          <w:ilvl w:val="1"/>
          <w:numId w:val="1"/>
        </w:numPr>
      </w:pPr>
      <w:r w:rsidRPr="00E164C7">
        <w:rPr>
          <w:b/>
          <w:bCs/>
          <w:color w:val="00843B" w:themeColor="accent1"/>
        </w:rPr>
        <w:t>Rectoscopie au tube rigide</w:t>
      </w:r>
      <w:r>
        <w:t xml:space="preserve"> pour les tumeurs non palpables au TR :</w:t>
      </w:r>
    </w:p>
    <w:p w14:paraId="1B93182B" w14:textId="77777777" w:rsidR="00BC0F3A" w:rsidRDefault="00BC0F3A" w:rsidP="00BC0F3A">
      <w:pPr>
        <w:pStyle w:val="Paragraphedeliste"/>
        <w:numPr>
          <w:ilvl w:val="2"/>
          <w:numId w:val="1"/>
        </w:numPr>
      </w:pPr>
      <w:r>
        <w:t>Apprécier précisément la distance entre le p</w:t>
      </w:r>
      <w:r w:rsidR="00CD50DB">
        <w:t xml:space="preserve">ôle inférieur de la tumeur et le sphincter </w:t>
      </w:r>
    </w:p>
    <w:p w14:paraId="7512DA8C" w14:textId="74456AAF" w:rsidR="00CD50DB" w:rsidRPr="00EA6F57" w:rsidRDefault="00CD50DB" w:rsidP="00CD50DB">
      <w:pPr>
        <w:pStyle w:val="Paragraphedeliste"/>
        <w:numPr>
          <w:ilvl w:val="0"/>
          <w:numId w:val="1"/>
        </w:numPr>
        <w:rPr>
          <w:b/>
          <w:bCs/>
          <w:highlight w:val="lightGray"/>
        </w:rPr>
      </w:pPr>
      <w:r w:rsidRPr="00EA6F57">
        <w:rPr>
          <w:b/>
          <w:bCs/>
          <w:highlight w:val="lightGray"/>
        </w:rPr>
        <w:t>Biologie :</w:t>
      </w:r>
      <w:r w:rsidR="00EA6F57">
        <w:rPr>
          <w:b/>
          <w:bCs/>
          <w:highlight w:val="lightGray"/>
        </w:rPr>
        <w:t xml:space="preserve"> </w:t>
      </w:r>
      <w:r w:rsidR="00EA6F57">
        <w:rPr>
          <w:highlight w:val="lightGray"/>
        </w:rPr>
        <w:t>(QE)</w:t>
      </w:r>
    </w:p>
    <w:p w14:paraId="6F571E26" w14:textId="77777777" w:rsidR="00CD50DB" w:rsidRPr="00EA6F57" w:rsidRDefault="00CD50DB" w:rsidP="00CD50DB">
      <w:pPr>
        <w:pStyle w:val="Paragraphedeliste"/>
        <w:numPr>
          <w:ilvl w:val="1"/>
          <w:numId w:val="1"/>
        </w:numPr>
        <w:rPr>
          <w:highlight w:val="lightGray"/>
        </w:rPr>
      </w:pPr>
      <w:r w:rsidRPr="00EA6F57">
        <w:rPr>
          <w:highlight w:val="lightGray"/>
        </w:rPr>
        <w:t>Dosage des marqueurs tu</w:t>
      </w:r>
      <w:r w:rsidR="009460A4" w:rsidRPr="00EA6F57">
        <w:rPr>
          <w:highlight w:val="lightGray"/>
        </w:rPr>
        <w:t>moraux (ACE)</w:t>
      </w:r>
    </w:p>
    <w:p w14:paraId="7C2C8A38" w14:textId="77777777" w:rsidR="009460A4" w:rsidRPr="00EA6F57" w:rsidRDefault="009460A4" w:rsidP="00CD50DB">
      <w:pPr>
        <w:pStyle w:val="Paragraphedeliste"/>
        <w:numPr>
          <w:ilvl w:val="1"/>
          <w:numId w:val="1"/>
        </w:numPr>
        <w:rPr>
          <w:highlight w:val="lightGray"/>
        </w:rPr>
      </w:pPr>
      <w:r w:rsidRPr="00EA6F57">
        <w:rPr>
          <w:highlight w:val="lightGray"/>
        </w:rPr>
        <w:t xml:space="preserve">Hémogramme : syndrome inflammatoire, anémie microcytaire </w:t>
      </w:r>
    </w:p>
    <w:p w14:paraId="53BF6E45" w14:textId="77777777" w:rsidR="009460A4" w:rsidRPr="00EA6F57" w:rsidRDefault="009460A4" w:rsidP="00CD50DB">
      <w:pPr>
        <w:pStyle w:val="Paragraphedeliste"/>
        <w:numPr>
          <w:ilvl w:val="1"/>
          <w:numId w:val="1"/>
        </w:numPr>
        <w:rPr>
          <w:highlight w:val="lightGray"/>
        </w:rPr>
      </w:pPr>
      <w:r w:rsidRPr="00EA6F57">
        <w:rPr>
          <w:highlight w:val="lightGray"/>
        </w:rPr>
        <w:t xml:space="preserve">Ionogramme sanguin, urée, créatinine, CRP </w:t>
      </w:r>
    </w:p>
    <w:p w14:paraId="71F62481" w14:textId="77777777" w:rsidR="009460A4" w:rsidRPr="00EA6F57" w:rsidRDefault="009460A4" w:rsidP="00CD50DB">
      <w:pPr>
        <w:pStyle w:val="Paragraphedeliste"/>
        <w:numPr>
          <w:ilvl w:val="1"/>
          <w:numId w:val="1"/>
        </w:numPr>
        <w:rPr>
          <w:highlight w:val="lightGray"/>
        </w:rPr>
      </w:pPr>
      <w:r w:rsidRPr="00EA6F57">
        <w:rPr>
          <w:highlight w:val="lightGray"/>
        </w:rPr>
        <w:t xml:space="preserve">Bilan pré-opératoire </w:t>
      </w:r>
    </w:p>
    <w:p w14:paraId="0AE36818" w14:textId="77777777" w:rsidR="009460A4" w:rsidRDefault="009460A4" w:rsidP="009460A4">
      <w:pPr>
        <w:pStyle w:val="Titre3"/>
      </w:pPr>
      <w:r>
        <w:lastRenderedPageBreak/>
        <w:t>Formes cliniques</w:t>
      </w:r>
      <w:r w:rsidR="001A30F5">
        <w:t> :</w:t>
      </w:r>
    </w:p>
    <w:p w14:paraId="511D24AE" w14:textId="77777777" w:rsidR="001A30F5" w:rsidRPr="00434D8B" w:rsidRDefault="001A30F5" w:rsidP="001A30F5">
      <w:pPr>
        <w:pStyle w:val="Paragraphedeliste"/>
        <w:numPr>
          <w:ilvl w:val="0"/>
          <w:numId w:val="1"/>
        </w:numPr>
        <w:rPr>
          <w:b/>
          <w:bCs/>
        </w:rPr>
      </w:pPr>
      <w:r w:rsidRPr="00434D8B">
        <w:rPr>
          <w:b/>
          <w:bCs/>
        </w:rPr>
        <w:t xml:space="preserve">Formes topographiques : </w:t>
      </w:r>
    </w:p>
    <w:p w14:paraId="6614F762" w14:textId="77777777" w:rsidR="001A30F5" w:rsidRDefault="001A30F5" w:rsidP="001A30F5">
      <w:pPr>
        <w:pStyle w:val="Paragraphedeliste"/>
        <w:numPr>
          <w:ilvl w:val="1"/>
          <w:numId w:val="1"/>
        </w:numPr>
      </w:pPr>
      <w:r w:rsidRPr="00434D8B">
        <w:rPr>
          <w:b/>
          <w:bCs/>
          <w:i/>
          <w:iCs/>
        </w:rPr>
        <w:t xml:space="preserve">Cancer au 1/3 supérieur : </w:t>
      </w:r>
      <w:r>
        <w:t xml:space="preserve">forme sténosante +++ </w:t>
      </w:r>
    </w:p>
    <w:p w14:paraId="4D635214" w14:textId="77777777" w:rsidR="001A30F5" w:rsidRDefault="001A30F5" w:rsidP="001A30F5">
      <w:pPr>
        <w:pStyle w:val="Paragraphedeliste"/>
        <w:numPr>
          <w:ilvl w:val="2"/>
          <w:numId w:val="1"/>
        </w:numPr>
      </w:pPr>
      <w:r>
        <w:t xml:space="preserve">Douleur abdominale </w:t>
      </w:r>
    </w:p>
    <w:p w14:paraId="76509D2F" w14:textId="77777777" w:rsidR="001A30F5" w:rsidRDefault="001A30F5" w:rsidP="001A30F5">
      <w:pPr>
        <w:pStyle w:val="Paragraphedeliste"/>
        <w:numPr>
          <w:ilvl w:val="2"/>
          <w:numId w:val="1"/>
        </w:numPr>
      </w:pPr>
      <w:r>
        <w:t>Fréquence de l’occlusion</w:t>
      </w:r>
    </w:p>
    <w:p w14:paraId="0DAAFEB3" w14:textId="77777777" w:rsidR="001A30F5" w:rsidRPr="001A30F5" w:rsidRDefault="001A30F5" w:rsidP="001A30F5">
      <w:pPr>
        <w:pStyle w:val="Paragraphedeliste"/>
        <w:numPr>
          <w:ilvl w:val="2"/>
          <w:numId w:val="1"/>
        </w:numPr>
        <w:rPr>
          <w:rFonts w:ascii="Fairwater Script" w:hAnsi="Fairwater Script"/>
        </w:rPr>
      </w:pPr>
      <w:r>
        <w:t xml:space="preserve">Recto-sigmoïdoscopie </w:t>
      </w:r>
      <w:r w:rsidRPr="001A30F5">
        <w:rPr>
          <w:rFonts w:ascii="Fairwater Script" w:hAnsi="Fairwater Script"/>
        </w:rPr>
        <w:t>impossible à palper</w:t>
      </w:r>
    </w:p>
    <w:p w14:paraId="73F9DEC8" w14:textId="77777777" w:rsidR="001A30F5" w:rsidRDefault="001A30F5" w:rsidP="001A30F5">
      <w:pPr>
        <w:pStyle w:val="Paragraphedeliste"/>
        <w:numPr>
          <w:ilvl w:val="1"/>
          <w:numId w:val="1"/>
        </w:numPr>
      </w:pPr>
      <w:r w:rsidRPr="00434D8B">
        <w:rPr>
          <w:b/>
          <w:bCs/>
          <w:i/>
          <w:iCs/>
        </w:rPr>
        <w:t xml:space="preserve">Cancer du 1/3 moyen : </w:t>
      </w:r>
      <w:r>
        <w:t xml:space="preserve">le plus fréquent </w:t>
      </w:r>
    </w:p>
    <w:p w14:paraId="53E4A2FB" w14:textId="77777777" w:rsidR="001A30F5" w:rsidRDefault="001A30F5" w:rsidP="001A30F5">
      <w:pPr>
        <w:pStyle w:val="Paragraphedeliste"/>
        <w:numPr>
          <w:ilvl w:val="1"/>
          <w:numId w:val="1"/>
        </w:numPr>
      </w:pPr>
      <w:r w:rsidRPr="00434D8B">
        <w:rPr>
          <w:b/>
          <w:bCs/>
          <w:i/>
          <w:iCs/>
        </w:rPr>
        <w:t xml:space="preserve">Cancer du 1/3 inférieur : </w:t>
      </w:r>
      <w:r>
        <w:t xml:space="preserve">syndrome rectal +++ </w:t>
      </w:r>
    </w:p>
    <w:p w14:paraId="054D48A2" w14:textId="77777777" w:rsidR="00EE0D32" w:rsidRPr="00434D8B" w:rsidRDefault="002E7408" w:rsidP="00EE0D32">
      <w:pPr>
        <w:pStyle w:val="Paragraphedeliste"/>
        <w:numPr>
          <w:ilvl w:val="0"/>
          <w:numId w:val="1"/>
        </w:numPr>
        <w:rPr>
          <w:b/>
          <w:bCs/>
        </w:rPr>
      </w:pPr>
      <w:r w:rsidRPr="00434D8B">
        <w:rPr>
          <w:b/>
          <w:bCs/>
        </w:rPr>
        <w:t>Formes évoluées :</w:t>
      </w:r>
    </w:p>
    <w:p w14:paraId="00E83357" w14:textId="77777777" w:rsidR="002E7408" w:rsidRDefault="002E7408" w:rsidP="002E7408">
      <w:pPr>
        <w:pStyle w:val="Paragraphedeliste"/>
        <w:numPr>
          <w:ilvl w:val="1"/>
          <w:numId w:val="1"/>
        </w:numPr>
      </w:pPr>
      <w:r>
        <w:t xml:space="preserve">Signes fonctionnels s’aggravent </w:t>
      </w:r>
    </w:p>
    <w:p w14:paraId="670644D4" w14:textId="77777777" w:rsidR="002E7408" w:rsidRDefault="002E7408" w:rsidP="002E7408">
      <w:pPr>
        <w:pStyle w:val="Paragraphedeliste"/>
        <w:numPr>
          <w:ilvl w:val="1"/>
          <w:numId w:val="1"/>
        </w:numPr>
      </w:pPr>
      <w:r>
        <w:t xml:space="preserve">Altération de l’état général </w:t>
      </w:r>
    </w:p>
    <w:p w14:paraId="768B6A01" w14:textId="77777777" w:rsidR="002E7408" w:rsidRDefault="002E7408" w:rsidP="002E7408">
      <w:pPr>
        <w:pStyle w:val="Paragraphedeliste"/>
        <w:numPr>
          <w:ilvl w:val="1"/>
          <w:numId w:val="1"/>
        </w:numPr>
      </w:pPr>
      <w:r>
        <w:t>Complications :</w:t>
      </w:r>
    </w:p>
    <w:p w14:paraId="5D6EB0BB" w14:textId="77777777" w:rsidR="002E7408" w:rsidRDefault="002E7408" w:rsidP="002E7408">
      <w:pPr>
        <w:pStyle w:val="Paragraphedeliste"/>
        <w:numPr>
          <w:ilvl w:val="2"/>
          <w:numId w:val="1"/>
        </w:numPr>
      </w:pPr>
      <w:r>
        <w:t>Infections (abcès, fistules)</w:t>
      </w:r>
    </w:p>
    <w:p w14:paraId="7A7EE63F" w14:textId="77777777" w:rsidR="002E7408" w:rsidRDefault="002E7408" w:rsidP="002E7408">
      <w:pPr>
        <w:pStyle w:val="Paragraphedeliste"/>
        <w:numPr>
          <w:ilvl w:val="2"/>
          <w:numId w:val="1"/>
        </w:numPr>
      </w:pPr>
      <w:r>
        <w:t xml:space="preserve">Hémorragies </w:t>
      </w:r>
    </w:p>
    <w:p w14:paraId="715409CD" w14:textId="77777777" w:rsidR="002E7408" w:rsidRDefault="002E7408" w:rsidP="002E7408">
      <w:pPr>
        <w:pStyle w:val="Paragraphedeliste"/>
        <w:numPr>
          <w:ilvl w:val="2"/>
          <w:numId w:val="1"/>
        </w:numPr>
      </w:pPr>
      <w:r>
        <w:t xml:space="preserve">Occlusion </w:t>
      </w:r>
    </w:p>
    <w:p w14:paraId="4008F4AF" w14:textId="77777777" w:rsidR="002E7408" w:rsidRDefault="002E7408" w:rsidP="002E7408">
      <w:pPr>
        <w:pStyle w:val="Paragraphedeliste"/>
        <w:numPr>
          <w:ilvl w:val="2"/>
          <w:numId w:val="1"/>
        </w:numPr>
      </w:pPr>
      <w:r>
        <w:t xml:space="preserve">Péritonite par perforation </w:t>
      </w:r>
    </w:p>
    <w:p w14:paraId="329FB71D" w14:textId="77777777" w:rsidR="002E7408" w:rsidRDefault="002E7408" w:rsidP="002E7408">
      <w:pPr>
        <w:pStyle w:val="Paragraphedeliste"/>
        <w:numPr>
          <w:ilvl w:val="2"/>
          <w:numId w:val="1"/>
        </w:numPr>
      </w:pPr>
      <w:r>
        <w:t xml:space="preserve">Métastases (loco-régionales ou à distance) </w:t>
      </w:r>
      <w:r w:rsidRPr="001E0E88">
        <w:rPr>
          <w:rFonts w:ascii="Fairwater Script" w:hAnsi="Fairwater Script"/>
        </w:rPr>
        <w:t>sympathiques, osseuses, pulmonaires</w:t>
      </w:r>
    </w:p>
    <w:p w14:paraId="3440AFB3" w14:textId="77777777" w:rsidR="002E7408" w:rsidRDefault="001E0E88" w:rsidP="001E0E88">
      <w:pPr>
        <w:pStyle w:val="Titre2"/>
      </w:pPr>
      <w:r>
        <w:t>Diagnostic étiologique :</w:t>
      </w:r>
    </w:p>
    <w:p w14:paraId="30A1298A" w14:textId="77777777" w:rsidR="001E0E88" w:rsidRDefault="001E0E88" w:rsidP="001E0E88">
      <w:pPr>
        <w:pStyle w:val="Paragraphedeliste"/>
        <w:numPr>
          <w:ilvl w:val="0"/>
          <w:numId w:val="1"/>
        </w:numPr>
      </w:pPr>
      <w:r w:rsidRPr="00650FA6">
        <w:rPr>
          <w:b/>
          <w:bCs/>
        </w:rPr>
        <w:t xml:space="preserve">Age : </w:t>
      </w:r>
      <w:r>
        <w:t>entre 50 et 60 ans</w:t>
      </w:r>
    </w:p>
    <w:p w14:paraId="31C35FDC" w14:textId="77777777" w:rsidR="001E0E88" w:rsidRDefault="001E0E88" w:rsidP="001E0E88">
      <w:pPr>
        <w:pStyle w:val="Paragraphedeliste"/>
        <w:numPr>
          <w:ilvl w:val="0"/>
          <w:numId w:val="1"/>
        </w:numPr>
      </w:pPr>
      <w:r w:rsidRPr="00650FA6">
        <w:rPr>
          <w:b/>
          <w:bCs/>
        </w:rPr>
        <w:t xml:space="preserve">Sex ratio : </w:t>
      </w:r>
      <w:r>
        <w:t xml:space="preserve">2 hommes pour 1 femme </w:t>
      </w:r>
    </w:p>
    <w:p w14:paraId="2F4154C3" w14:textId="77777777" w:rsidR="001E0E88" w:rsidRPr="00650FA6" w:rsidRDefault="001E0E88" w:rsidP="001E0E88">
      <w:pPr>
        <w:pStyle w:val="Paragraphedeliste"/>
        <w:numPr>
          <w:ilvl w:val="0"/>
          <w:numId w:val="1"/>
        </w:numPr>
        <w:rPr>
          <w:b/>
          <w:bCs/>
        </w:rPr>
      </w:pPr>
      <w:r w:rsidRPr="00650FA6">
        <w:rPr>
          <w:b/>
          <w:bCs/>
        </w:rPr>
        <w:t>Facteurs de risque :</w:t>
      </w:r>
    </w:p>
    <w:p w14:paraId="785D8E82" w14:textId="77777777" w:rsidR="001E0E88" w:rsidRPr="00650FA6" w:rsidRDefault="001E0E88" w:rsidP="001E0E88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650FA6">
        <w:rPr>
          <w:b/>
          <w:bCs/>
          <w:color w:val="00843B" w:themeColor="accent1"/>
        </w:rPr>
        <w:t>Alimentaire :</w:t>
      </w:r>
    </w:p>
    <w:p w14:paraId="383110FB" w14:textId="77777777" w:rsidR="001E0E88" w:rsidRDefault="001E0E88" w:rsidP="001E0E88">
      <w:pPr>
        <w:pStyle w:val="Paragraphedeliste"/>
        <w:numPr>
          <w:ilvl w:val="2"/>
          <w:numId w:val="1"/>
        </w:numPr>
      </w:pPr>
      <w:r>
        <w:t xml:space="preserve">Excès de graisse animales </w:t>
      </w:r>
    </w:p>
    <w:p w14:paraId="4D653B7C" w14:textId="77777777" w:rsidR="001E0E88" w:rsidRDefault="001E0E88" w:rsidP="001E0E88">
      <w:pPr>
        <w:pStyle w:val="Paragraphedeliste"/>
        <w:numPr>
          <w:ilvl w:val="2"/>
          <w:numId w:val="1"/>
        </w:numPr>
      </w:pPr>
      <w:r>
        <w:t xml:space="preserve">Défaut de fibres alimentaires </w:t>
      </w:r>
    </w:p>
    <w:p w14:paraId="3FA7D6C5" w14:textId="77777777" w:rsidR="001E0E88" w:rsidRDefault="001E0E88" w:rsidP="001E0E88">
      <w:pPr>
        <w:pStyle w:val="Paragraphedeliste"/>
        <w:numPr>
          <w:ilvl w:val="1"/>
          <w:numId w:val="1"/>
        </w:numPr>
      </w:pPr>
      <w:r w:rsidRPr="00650FA6">
        <w:rPr>
          <w:b/>
          <w:bCs/>
          <w:color w:val="00843B" w:themeColor="accent1"/>
        </w:rPr>
        <w:t xml:space="preserve">Lésions précancéreuses : </w:t>
      </w:r>
      <w:r>
        <w:t xml:space="preserve">polypes adénomateux villeux ou tubulo-villeux rectal </w:t>
      </w:r>
    </w:p>
    <w:p w14:paraId="24E70B6D" w14:textId="77777777" w:rsidR="001E0E88" w:rsidRDefault="001E0E88" w:rsidP="001E0E88">
      <w:pPr>
        <w:pStyle w:val="Paragraphedeliste"/>
        <w:numPr>
          <w:ilvl w:val="1"/>
          <w:numId w:val="1"/>
        </w:numPr>
      </w:pPr>
      <w:r w:rsidRPr="007A257D">
        <w:rPr>
          <w:b/>
          <w:bCs/>
          <w:color w:val="00843B" w:themeColor="accent1"/>
        </w:rPr>
        <w:t>Colites inflammatoires</w:t>
      </w:r>
      <w:r>
        <w:t xml:space="preserve"> (recto-colites hémorragique, maladie de Crohn)</w:t>
      </w:r>
    </w:p>
    <w:p w14:paraId="4EAE0F7E" w14:textId="77777777" w:rsidR="001E0E88" w:rsidRDefault="001E0E88" w:rsidP="001E0E88">
      <w:pPr>
        <w:pStyle w:val="Paragraphedeliste"/>
        <w:numPr>
          <w:ilvl w:val="1"/>
          <w:numId w:val="1"/>
        </w:numPr>
      </w:pPr>
      <w:r w:rsidRPr="007A257D">
        <w:rPr>
          <w:b/>
          <w:bCs/>
          <w:color w:val="00843B" w:themeColor="accent1"/>
        </w:rPr>
        <w:t>Polypose recto-colique familiale</w:t>
      </w:r>
      <w:r>
        <w:t xml:space="preserve"> (génétique) </w:t>
      </w:r>
    </w:p>
    <w:p w14:paraId="069525C6" w14:textId="77777777" w:rsidR="001E0E88" w:rsidRPr="007A257D" w:rsidRDefault="00F245A8" w:rsidP="001E0E88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7A257D">
        <w:rPr>
          <w:b/>
          <w:bCs/>
          <w:color w:val="00843B" w:themeColor="accent1"/>
        </w:rPr>
        <w:t>HNPCC</w:t>
      </w:r>
    </w:p>
    <w:p w14:paraId="22D6DDF8" w14:textId="77777777" w:rsidR="00F245A8" w:rsidRDefault="00F245A8" w:rsidP="001E0E88">
      <w:pPr>
        <w:pStyle w:val="Paragraphedeliste"/>
        <w:numPr>
          <w:ilvl w:val="1"/>
          <w:numId w:val="1"/>
        </w:numPr>
      </w:pPr>
      <w:r w:rsidRPr="007A257D">
        <w:rPr>
          <w:b/>
          <w:bCs/>
          <w:color w:val="00843B" w:themeColor="accent1"/>
        </w:rPr>
        <w:t>Antécédents de cancer colique</w:t>
      </w:r>
      <w:r>
        <w:t xml:space="preserve"> </w:t>
      </w:r>
    </w:p>
    <w:p w14:paraId="280E400C" w14:textId="77777777" w:rsidR="00F245A8" w:rsidRDefault="00F245A8" w:rsidP="00F245A8">
      <w:pPr>
        <w:pStyle w:val="Titre2"/>
      </w:pPr>
      <w:r>
        <w:t>Diagnostic différentiel :</w:t>
      </w:r>
    </w:p>
    <w:p w14:paraId="45BBD4BD" w14:textId="77777777" w:rsidR="00F245A8" w:rsidRDefault="00F245A8" w:rsidP="00F245A8">
      <w:pPr>
        <w:pStyle w:val="Paragraphedeliste"/>
        <w:numPr>
          <w:ilvl w:val="0"/>
          <w:numId w:val="1"/>
        </w:numPr>
      </w:pPr>
      <w:r>
        <w:t>Tumeurs bénignes (polype)</w:t>
      </w:r>
    </w:p>
    <w:p w14:paraId="51DD4255" w14:textId="77777777" w:rsidR="00F245A8" w:rsidRDefault="00F245A8" w:rsidP="00F245A8">
      <w:pPr>
        <w:pStyle w:val="Paragraphedeliste"/>
        <w:numPr>
          <w:ilvl w:val="0"/>
          <w:numId w:val="1"/>
        </w:numPr>
      </w:pPr>
      <w:r>
        <w:t xml:space="preserve">Prolapsus du rectum </w:t>
      </w:r>
    </w:p>
    <w:p w14:paraId="30469165" w14:textId="77777777" w:rsidR="00F245A8" w:rsidRDefault="00F245A8" w:rsidP="00F245A8">
      <w:pPr>
        <w:pStyle w:val="Paragraphedeliste"/>
        <w:numPr>
          <w:ilvl w:val="0"/>
          <w:numId w:val="1"/>
        </w:numPr>
      </w:pPr>
      <w:r>
        <w:t xml:space="preserve">Hémorroïdes </w:t>
      </w:r>
    </w:p>
    <w:p w14:paraId="1E44935B" w14:textId="77777777" w:rsidR="00F245A8" w:rsidRDefault="00F245A8" w:rsidP="00F245A8">
      <w:pPr>
        <w:pStyle w:val="Paragraphedeliste"/>
        <w:numPr>
          <w:ilvl w:val="0"/>
          <w:numId w:val="1"/>
        </w:numPr>
      </w:pPr>
      <w:r>
        <w:t>Maladies inflammatoires (RCUH, Crohn)</w:t>
      </w:r>
    </w:p>
    <w:p w14:paraId="47D5BE5C" w14:textId="77777777" w:rsidR="00F245A8" w:rsidRDefault="00F245A8" w:rsidP="00F245A8">
      <w:pPr>
        <w:pStyle w:val="Titre2"/>
      </w:pPr>
      <w:r>
        <w:t xml:space="preserve">Classification TNM : </w:t>
      </w:r>
    </w:p>
    <w:p w14:paraId="6DF4A104" w14:textId="77777777" w:rsidR="00A40BA6" w:rsidRDefault="00A40BA6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T0 : </w:t>
      </w:r>
      <w:r>
        <w:t xml:space="preserve">absence de tumeur </w:t>
      </w:r>
    </w:p>
    <w:p w14:paraId="5CD20F3C" w14:textId="77777777" w:rsidR="00A40BA6" w:rsidRDefault="00A40BA6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Tis : </w:t>
      </w:r>
      <w:r>
        <w:t>cancer in situ</w:t>
      </w:r>
    </w:p>
    <w:p w14:paraId="019F6983" w14:textId="77777777" w:rsidR="00A40BA6" w:rsidRDefault="00A40BA6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T1 : </w:t>
      </w:r>
      <w:r>
        <w:t xml:space="preserve">tumeur envahissant la sous-muqueuse </w:t>
      </w:r>
    </w:p>
    <w:p w14:paraId="5B9F6B9A" w14:textId="77777777" w:rsidR="00A40BA6" w:rsidRDefault="00C534DF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T2 : </w:t>
      </w:r>
      <w:r>
        <w:t xml:space="preserve">tumeur envahissant la musculeuse </w:t>
      </w:r>
    </w:p>
    <w:p w14:paraId="0DEFE8D0" w14:textId="77777777" w:rsidR="00C534DF" w:rsidRDefault="00C534DF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T3 : </w:t>
      </w:r>
      <w:r>
        <w:t>tumeur envahissant la séreuse (haut rectum)</w:t>
      </w:r>
    </w:p>
    <w:p w14:paraId="47C327CA" w14:textId="77777777" w:rsidR="00C534DF" w:rsidRDefault="00C534DF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T4 : </w:t>
      </w:r>
      <w:r>
        <w:t xml:space="preserve">tumeur envahissant la cavité péritonéale ou les organes de voisinage </w:t>
      </w:r>
    </w:p>
    <w:p w14:paraId="24DA3B03" w14:textId="77777777" w:rsidR="00C534DF" w:rsidRDefault="00C534DF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N0 : </w:t>
      </w:r>
      <w:r>
        <w:t xml:space="preserve">absence d’atteinte des ganglions lymphatiques </w:t>
      </w:r>
    </w:p>
    <w:p w14:paraId="6316B8A1" w14:textId="77777777" w:rsidR="00C534DF" w:rsidRDefault="00C534DF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lastRenderedPageBreak/>
        <w:t xml:space="preserve">N1 : </w:t>
      </w:r>
      <w:r>
        <w:t xml:space="preserve">1 – 3 ganglions proximaux envahis </w:t>
      </w:r>
    </w:p>
    <w:p w14:paraId="79B5F0D2" w14:textId="77777777" w:rsidR="00B823BA" w:rsidRDefault="00B823BA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N2 : </w:t>
      </w:r>
      <w:r>
        <w:t xml:space="preserve">&gt; ou = 4 ganglions envahis </w:t>
      </w:r>
    </w:p>
    <w:p w14:paraId="53E49D8D" w14:textId="77777777" w:rsidR="00B823BA" w:rsidRDefault="00B823BA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N3 : </w:t>
      </w:r>
      <w:r>
        <w:t xml:space="preserve">ganglions centraux envahis </w:t>
      </w:r>
      <w:r w:rsidR="00B17A22">
        <w:t xml:space="preserve">(troncs vasculaires </w:t>
      </w:r>
    </w:p>
    <w:p w14:paraId="047D0E68" w14:textId="77777777" w:rsidR="00B17A22" w:rsidRDefault="00B17A22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M0 : </w:t>
      </w:r>
      <w:r>
        <w:t xml:space="preserve">absence de métastases à distance </w:t>
      </w:r>
    </w:p>
    <w:p w14:paraId="4C9E59A3" w14:textId="77777777" w:rsidR="00B17A22" w:rsidRDefault="00B17A22" w:rsidP="00A40BA6">
      <w:pPr>
        <w:pStyle w:val="Paragraphedeliste"/>
        <w:numPr>
          <w:ilvl w:val="0"/>
          <w:numId w:val="1"/>
        </w:numPr>
      </w:pPr>
      <w:r w:rsidRPr="007A257D">
        <w:rPr>
          <w:b/>
          <w:bCs/>
        </w:rPr>
        <w:t xml:space="preserve">M1 : </w:t>
      </w:r>
      <w:r>
        <w:t xml:space="preserve">présence de métastases à distance </w:t>
      </w:r>
    </w:p>
    <w:p w14:paraId="71E1A258" w14:textId="77777777" w:rsidR="00B17A22" w:rsidRDefault="00B17A22" w:rsidP="00B17A22">
      <w:pPr>
        <w:pStyle w:val="Titre1"/>
      </w:pPr>
      <w:r>
        <w:t>Traitement</w:t>
      </w:r>
      <w:r w:rsidR="0021276E">
        <w:t> :</w:t>
      </w:r>
    </w:p>
    <w:p w14:paraId="781E0BE4" w14:textId="77777777" w:rsidR="0021276E" w:rsidRDefault="0021276E" w:rsidP="0021276E">
      <w:pPr>
        <w:pStyle w:val="Paragraphedeliste"/>
        <w:numPr>
          <w:ilvl w:val="0"/>
          <w:numId w:val="1"/>
        </w:numPr>
      </w:pPr>
      <w:r>
        <w:t>Discussion en RCP +++</w:t>
      </w:r>
    </w:p>
    <w:p w14:paraId="33BB28D5" w14:textId="77777777" w:rsidR="0021276E" w:rsidRDefault="0021276E" w:rsidP="00EB5F6D">
      <w:pPr>
        <w:pStyle w:val="Titre2"/>
      </w:pPr>
      <w:r>
        <w:t xml:space="preserve">Buts : </w:t>
      </w:r>
    </w:p>
    <w:p w14:paraId="2E1A48B9" w14:textId="77777777" w:rsidR="0021276E" w:rsidRDefault="0021276E" w:rsidP="0021276E">
      <w:pPr>
        <w:pStyle w:val="Paragraphedeliste"/>
        <w:numPr>
          <w:ilvl w:val="0"/>
          <w:numId w:val="1"/>
        </w:numPr>
      </w:pPr>
      <w:r>
        <w:t xml:space="preserve">Enlever la tumeur </w:t>
      </w:r>
    </w:p>
    <w:p w14:paraId="4164B6C6" w14:textId="77777777" w:rsidR="0021276E" w:rsidRDefault="0021276E" w:rsidP="0021276E">
      <w:pPr>
        <w:pStyle w:val="Paragraphedeliste"/>
        <w:numPr>
          <w:ilvl w:val="0"/>
          <w:numId w:val="1"/>
        </w:numPr>
      </w:pPr>
      <w:r>
        <w:t xml:space="preserve">Conserver l’appareil sphinctérien </w:t>
      </w:r>
    </w:p>
    <w:p w14:paraId="4FC4B467" w14:textId="77777777" w:rsidR="0021276E" w:rsidRDefault="0021276E" w:rsidP="0021276E">
      <w:pPr>
        <w:pStyle w:val="Paragraphedeliste"/>
        <w:numPr>
          <w:ilvl w:val="0"/>
          <w:numId w:val="1"/>
        </w:numPr>
      </w:pPr>
      <w:r>
        <w:t xml:space="preserve">Prolonger la survie  du patient  </w:t>
      </w:r>
    </w:p>
    <w:p w14:paraId="4849B187" w14:textId="77777777" w:rsidR="005925DA" w:rsidRDefault="005925DA" w:rsidP="00EB5F6D">
      <w:pPr>
        <w:pStyle w:val="Titre3"/>
      </w:pPr>
      <w:r>
        <w:t>Principes généraux :</w:t>
      </w:r>
    </w:p>
    <w:p w14:paraId="4E2C6747" w14:textId="77777777" w:rsidR="005925DA" w:rsidRDefault="005925DA" w:rsidP="005925DA">
      <w:pPr>
        <w:pStyle w:val="Paragraphedeliste"/>
        <w:numPr>
          <w:ilvl w:val="0"/>
          <w:numId w:val="1"/>
        </w:numPr>
      </w:pPr>
      <w:r w:rsidRPr="00E872DB">
        <w:rPr>
          <w:b/>
          <w:bCs/>
        </w:rPr>
        <w:t>Chirurgie carcinologique</w:t>
      </w:r>
      <w:r>
        <w:t xml:space="preserve"> (marge de sécurité de 5 cm pour le cancer du haut et exérèse totale du mésorectum pour le moyen et le bas rectu</w:t>
      </w:r>
      <w:r w:rsidR="00EB5F6D">
        <w:t xml:space="preserve">m </w:t>
      </w:r>
      <w:r>
        <w:t xml:space="preserve">+ Marge </w:t>
      </w:r>
      <w:r w:rsidR="00117CF6">
        <w:t>≥</w:t>
      </w:r>
      <w:r w:rsidR="000E5622">
        <w:t xml:space="preserve"> 1 cm, curage ganglionnaire,</w:t>
      </w:r>
      <w:r w:rsidR="00EB5F6D">
        <w:t xml:space="preserve"> ligature</w:t>
      </w:r>
      <w:r w:rsidR="000E5622">
        <w:t xml:space="preserve"> </w:t>
      </w:r>
      <w:r w:rsidR="00EB5F6D">
        <w:t>1</w:t>
      </w:r>
      <w:r w:rsidR="00EB5F6D" w:rsidRPr="00EB5F6D">
        <w:rPr>
          <w:vertAlign w:val="superscript"/>
        </w:rPr>
        <w:t>ère</w:t>
      </w:r>
      <w:r w:rsidR="00EB5F6D">
        <w:t xml:space="preserve"> des vaisseaux, exploration</w:t>
      </w:r>
    </w:p>
    <w:p w14:paraId="1882E377" w14:textId="77777777" w:rsidR="00EB5F6D" w:rsidRDefault="00B13E08" w:rsidP="000F61A3">
      <w:pPr>
        <w:pStyle w:val="Titre2"/>
      </w:pPr>
      <w:r>
        <w:t xml:space="preserve">Moyen : </w:t>
      </w:r>
    </w:p>
    <w:p w14:paraId="705D0972" w14:textId="77777777" w:rsidR="00B13E08" w:rsidRDefault="00B13E08" w:rsidP="000F61A3">
      <w:pPr>
        <w:pStyle w:val="Titre3"/>
      </w:pPr>
      <w:r>
        <w:t>Chirurgie :</w:t>
      </w:r>
    </w:p>
    <w:p w14:paraId="3C40439D" w14:textId="77777777" w:rsidR="00B13E08" w:rsidRPr="002B2A6A" w:rsidRDefault="00B13E08" w:rsidP="00B13E08">
      <w:pPr>
        <w:pStyle w:val="Paragraphedeliste"/>
        <w:numPr>
          <w:ilvl w:val="0"/>
          <w:numId w:val="1"/>
        </w:numPr>
        <w:rPr>
          <w:b/>
          <w:bCs/>
        </w:rPr>
      </w:pPr>
      <w:r w:rsidRPr="002B2A6A">
        <w:rPr>
          <w:b/>
          <w:bCs/>
        </w:rPr>
        <w:t>Curative :</w:t>
      </w:r>
    </w:p>
    <w:p w14:paraId="086EB8C7" w14:textId="77777777" w:rsidR="00B13E08" w:rsidRDefault="00B13E08" w:rsidP="00B13E08">
      <w:pPr>
        <w:pStyle w:val="Paragraphedeliste"/>
        <w:numPr>
          <w:ilvl w:val="1"/>
          <w:numId w:val="1"/>
        </w:numPr>
      </w:pPr>
      <w:r>
        <w:t xml:space="preserve">Exérèse tumorale transanale ou endoscopique </w:t>
      </w:r>
    </w:p>
    <w:p w14:paraId="1AB35C7F" w14:textId="77777777" w:rsidR="00B13E08" w:rsidRDefault="00B13E08" w:rsidP="00B13E08">
      <w:pPr>
        <w:pStyle w:val="Paragraphedeliste"/>
        <w:numPr>
          <w:ilvl w:val="1"/>
          <w:numId w:val="1"/>
        </w:numPr>
      </w:pPr>
      <w:r>
        <w:t xml:space="preserve">Colo-proctectomie </w:t>
      </w:r>
      <w:r w:rsidR="00D75191">
        <w:t xml:space="preserve">(exérèse du rectum) ou résection antérieure + anastomose colo-rectale </w:t>
      </w:r>
    </w:p>
    <w:p w14:paraId="6DF0426F" w14:textId="77777777" w:rsidR="00AF0619" w:rsidRDefault="00AF0619" w:rsidP="00B13E08">
      <w:pPr>
        <w:pStyle w:val="Paragraphedeliste"/>
        <w:numPr>
          <w:ilvl w:val="1"/>
          <w:numId w:val="1"/>
        </w:numPr>
      </w:pPr>
      <w:r>
        <w:t>Protectomie + anastomose colorectale basse ou colo-anale + iléostomie de protection</w:t>
      </w:r>
    </w:p>
    <w:p w14:paraId="35319569" w14:textId="77777777" w:rsidR="00D75191" w:rsidRDefault="00D75191" w:rsidP="00B13E08">
      <w:pPr>
        <w:pStyle w:val="Paragraphedeliste"/>
        <w:numPr>
          <w:ilvl w:val="1"/>
          <w:numId w:val="1"/>
        </w:numPr>
      </w:pPr>
      <w:r>
        <w:t>Amputation abdomino-périnéale + colostomie</w:t>
      </w:r>
    </w:p>
    <w:p w14:paraId="4A3DA500" w14:textId="77777777" w:rsidR="00D75191" w:rsidRPr="002B2A6A" w:rsidRDefault="00D75191" w:rsidP="00D75191">
      <w:pPr>
        <w:pStyle w:val="Paragraphedeliste"/>
        <w:numPr>
          <w:ilvl w:val="0"/>
          <w:numId w:val="1"/>
        </w:numPr>
        <w:rPr>
          <w:b/>
          <w:bCs/>
        </w:rPr>
      </w:pPr>
      <w:r w:rsidRPr="002B2A6A">
        <w:rPr>
          <w:b/>
          <w:bCs/>
        </w:rPr>
        <w:t>Palliative :</w:t>
      </w:r>
    </w:p>
    <w:p w14:paraId="39EFD242" w14:textId="77777777" w:rsidR="00D75191" w:rsidRDefault="00D75191" w:rsidP="00D75191">
      <w:pPr>
        <w:pStyle w:val="Paragraphedeliste"/>
        <w:numPr>
          <w:ilvl w:val="1"/>
          <w:numId w:val="1"/>
        </w:numPr>
      </w:pPr>
      <w:r>
        <w:t xml:space="preserve">Colostomie </w:t>
      </w:r>
    </w:p>
    <w:p w14:paraId="4061FEF9" w14:textId="77777777" w:rsidR="00D75191" w:rsidRDefault="00D75191" w:rsidP="000F61A3">
      <w:pPr>
        <w:pStyle w:val="Titre3"/>
      </w:pPr>
      <w:r>
        <w:t xml:space="preserve">Radiothérapie </w:t>
      </w:r>
    </w:p>
    <w:p w14:paraId="0A7F7DDD" w14:textId="77777777" w:rsidR="00D75191" w:rsidRDefault="00D75191" w:rsidP="00D75191"/>
    <w:p w14:paraId="580C2DDF" w14:textId="77777777" w:rsidR="00D75191" w:rsidRDefault="00D75191" w:rsidP="000F61A3">
      <w:pPr>
        <w:pStyle w:val="Titre3"/>
      </w:pPr>
      <w:r>
        <w:t xml:space="preserve">Chimiothérapie </w:t>
      </w:r>
    </w:p>
    <w:p w14:paraId="6648B2C1" w14:textId="77777777" w:rsidR="00D75191" w:rsidRDefault="00D75191" w:rsidP="00D75191"/>
    <w:p w14:paraId="0DFE81CA" w14:textId="77777777" w:rsidR="00D75191" w:rsidRDefault="00D75191" w:rsidP="000F61A3">
      <w:pPr>
        <w:pStyle w:val="Titre3"/>
      </w:pPr>
      <w:r>
        <w:t xml:space="preserve">Traitement médical symptomatique </w:t>
      </w:r>
    </w:p>
    <w:p w14:paraId="77C5D688" w14:textId="77777777" w:rsidR="000F61A3" w:rsidRDefault="000F61A3" w:rsidP="000F61A3">
      <w:pPr>
        <w:pStyle w:val="Paragraphedeliste"/>
        <w:numPr>
          <w:ilvl w:val="0"/>
          <w:numId w:val="1"/>
        </w:numPr>
      </w:pPr>
      <w:r>
        <w:t>Antalgique, nutrition,…</w:t>
      </w:r>
    </w:p>
    <w:p w14:paraId="7BC4096D" w14:textId="77777777" w:rsidR="007013E3" w:rsidRDefault="007013E3" w:rsidP="007013E3">
      <w:pPr>
        <w:pStyle w:val="Titre3"/>
      </w:pPr>
      <w:r>
        <w:t>Pose d’une endoprothèse </w:t>
      </w:r>
    </w:p>
    <w:p w14:paraId="2AAA9BB3" w14:textId="77777777" w:rsidR="007013E3" w:rsidRDefault="007013E3" w:rsidP="007013E3">
      <w:pPr>
        <w:pStyle w:val="Titre2"/>
      </w:pPr>
      <w:r>
        <w:t>Indications :</w:t>
      </w:r>
    </w:p>
    <w:p w14:paraId="6E23FAAA" w14:textId="77777777" w:rsidR="007013E3" w:rsidRDefault="007013E3" w:rsidP="007013E3">
      <w:pPr>
        <w:pStyle w:val="Titre3"/>
      </w:pPr>
      <w:r>
        <w:lastRenderedPageBreak/>
        <w:t>Tumeurs résecables :</w:t>
      </w:r>
    </w:p>
    <w:p w14:paraId="75544763" w14:textId="77777777" w:rsidR="007013E3" w:rsidRDefault="007013E3" w:rsidP="007013E3">
      <w:pPr>
        <w:pStyle w:val="Paragraphedeliste"/>
        <w:numPr>
          <w:ilvl w:val="0"/>
          <w:numId w:val="1"/>
        </w:numPr>
      </w:pPr>
      <w:r w:rsidRPr="002B2A6A">
        <w:rPr>
          <w:b/>
          <w:bCs/>
        </w:rPr>
        <w:t xml:space="preserve">T1 : </w:t>
      </w:r>
      <w:r>
        <w:t xml:space="preserve">exérèse tumorale transanale ou endoscopique </w:t>
      </w:r>
    </w:p>
    <w:p w14:paraId="3D439614" w14:textId="77777777" w:rsidR="007013E3" w:rsidRPr="002B2A6A" w:rsidRDefault="007013E3" w:rsidP="007013E3">
      <w:pPr>
        <w:pStyle w:val="Paragraphedeliste"/>
        <w:numPr>
          <w:ilvl w:val="0"/>
          <w:numId w:val="1"/>
        </w:numPr>
        <w:rPr>
          <w:b/>
          <w:bCs/>
        </w:rPr>
      </w:pPr>
      <w:r w:rsidRPr="002B2A6A">
        <w:rPr>
          <w:b/>
          <w:bCs/>
        </w:rPr>
        <w:t xml:space="preserve">Haut rectum : </w:t>
      </w:r>
    </w:p>
    <w:p w14:paraId="64E15382" w14:textId="77777777" w:rsidR="007013E3" w:rsidRDefault="007013E3" w:rsidP="007013E3">
      <w:pPr>
        <w:pStyle w:val="Paragraphedeliste"/>
        <w:numPr>
          <w:ilvl w:val="1"/>
          <w:numId w:val="1"/>
        </w:numPr>
      </w:pPr>
      <w:r>
        <w:t xml:space="preserve">Colo-proctetomie + anastomose colo-rectale </w:t>
      </w:r>
    </w:p>
    <w:p w14:paraId="334D7EB0" w14:textId="77777777" w:rsidR="007013E3" w:rsidRDefault="007013E3" w:rsidP="007013E3">
      <w:pPr>
        <w:pStyle w:val="Paragraphedeliste"/>
        <w:numPr>
          <w:ilvl w:val="1"/>
          <w:numId w:val="1"/>
        </w:numPr>
      </w:pPr>
      <w:r>
        <w:t xml:space="preserve">Chimiothérapie adjuvante si N+ ou emboles ou si R1 </w:t>
      </w:r>
    </w:p>
    <w:p w14:paraId="3F020552" w14:textId="77777777" w:rsidR="007013E3" w:rsidRPr="003453BD" w:rsidRDefault="007013E3" w:rsidP="007013E3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1/3 moyen et 1/3 inférieur à plus de 1cm du sphincter anal :</w:t>
      </w:r>
    </w:p>
    <w:p w14:paraId="4B92FD65" w14:textId="77777777" w:rsidR="007013E3" w:rsidRDefault="007013E3" w:rsidP="007013E3">
      <w:pPr>
        <w:pStyle w:val="Paragraphedeliste"/>
        <w:numPr>
          <w:ilvl w:val="1"/>
          <w:numId w:val="1"/>
        </w:numPr>
      </w:pPr>
      <w:r>
        <w:t>Radiothérapie préopératoire (45 Gray, 6 semaines avant)</w:t>
      </w:r>
    </w:p>
    <w:p w14:paraId="610FE707" w14:textId="77777777" w:rsidR="007013E3" w:rsidRDefault="007013E3" w:rsidP="007013E3">
      <w:pPr>
        <w:pStyle w:val="Paragraphedeliste"/>
        <w:numPr>
          <w:ilvl w:val="1"/>
          <w:numId w:val="1"/>
        </w:numPr>
      </w:pPr>
      <w:r>
        <w:t>Proctetomie + anastomose colo-rectale ou colo-anale + iléostomie de protection</w:t>
      </w:r>
    </w:p>
    <w:p w14:paraId="3A1EE17E" w14:textId="77777777" w:rsidR="00777501" w:rsidRDefault="00777501" w:rsidP="007013E3">
      <w:pPr>
        <w:pStyle w:val="Paragraphedeliste"/>
        <w:numPr>
          <w:ilvl w:val="1"/>
          <w:numId w:val="1"/>
        </w:numPr>
      </w:pPr>
      <w:r>
        <w:t xml:space="preserve">Chimiothérapie adjuvante si N+ ou embole ou si R1 </w:t>
      </w:r>
    </w:p>
    <w:p w14:paraId="4DBD7278" w14:textId="77777777" w:rsidR="004129B5" w:rsidRPr="003453BD" w:rsidRDefault="004129B5" w:rsidP="004129B5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1/3 et moyen et 1/3 inférieur à moins de 1 cm du sphincter :</w:t>
      </w:r>
    </w:p>
    <w:p w14:paraId="77DD3B4F" w14:textId="77777777" w:rsidR="004129B5" w:rsidRDefault="004129B5" w:rsidP="004129B5">
      <w:pPr>
        <w:pStyle w:val="Paragraphedeliste"/>
        <w:numPr>
          <w:ilvl w:val="1"/>
          <w:numId w:val="1"/>
        </w:numPr>
      </w:pPr>
      <w:r>
        <w:t xml:space="preserve">Amputation abdomino-périnéale + colostomie </w:t>
      </w:r>
    </w:p>
    <w:p w14:paraId="7D393E1B" w14:textId="77777777" w:rsidR="004129B5" w:rsidRDefault="004129B5" w:rsidP="004129B5">
      <w:pPr>
        <w:pStyle w:val="Paragraphedeliste"/>
        <w:numPr>
          <w:ilvl w:val="1"/>
          <w:numId w:val="1"/>
        </w:numPr>
      </w:pPr>
      <w:r>
        <w:t xml:space="preserve">Chimiothérapie adjuvante si N+ ou emboles ou si R1 </w:t>
      </w:r>
    </w:p>
    <w:p w14:paraId="18108E1E" w14:textId="77777777" w:rsidR="004129B5" w:rsidRDefault="004129B5" w:rsidP="00DF7BD8">
      <w:pPr>
        <w:pStyle w:val="Titre3"/>
      </w:pPr>
      <w:r>
        <w:t>Tumeurs non résecables : patients opérables :</w:t>
      </w:r>
    </w:p>
    <w:p w14:paraId="4E28D590" w14:textId="77777777" w:rsidR="00DF7BD8" w:rsidRPr="003453BD" w:rsidRDefault="00DF7BD8" w:rsidP="00DF7BD8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Tumeur symptomatique :</w:t>
      </w:r>
    </w:p>
    <w:p w14:paraId="0F95C5CA" w14:textId="77777777" w:rsidR="00DF7BD8" w:rsidRDefault="00DF7BD8" w:rsidP="00DF7BD8">
      <w:pPr>
        <w:pStyle w:val="Paragraphedeliste"/>
        <w:numPr>
          <w:ilvl w:val="1"/>
          <w:numId w:val="1"/>
        </w:numPr>
      </w:pPr>
      <w:r>
        <w:t xml:space="preserve">Colostomie  + chimiothérapie </w:t>
      </w:r>
    </w:p>
    <w:p w14:paraId="7FD18D01" w14:textId="77777777" w:rsidR="00DF7BD8" w:rsidRPr="003453BD" w:rsidRDefault="00DF7BD8" w:rsidP="00DF7BD8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Tumeur non symptomatique :</w:t>
      </w:r>
    </w:p>
    <w:p w14:paraId="251B492A" w14:textId="77777777" w:rsidR="00DF7BD8" w:rsidRDefault="00DF7BD8" w:rsidP="00DF7BD8">
      <w:pPr>
        <w:pStyle w:val="Paragraphedeliste"/>
        <w:numPr>
          <w:ilvl w:val="1"/>
          <w:numId w:val="1"/>
        </w:numPr>
      </w:pPr>
      <w:r>
        <w:t xml:space="preserve">Chimiothérapie </w:t>
      </w:r>
    </w:p>
    <w:p w14:paraId="22D29605" w14:textId="77777777" w:rsidR="00DF7BD8" w:rsidRDefault="00DF7BD8" w:rsidP="00DF7BD8">
      <w:pPr>
        <w:pStyle w:val="Titre3"/>
      </w:pPr>
      <w:r>
        <w:t>Tumeurs compliquées :</w:t>
      </w:r>
    </w:p>
    <w:p w14:paraId="03D1F56B" w14:textId="77777777" w:rsidR="00C46B0E" w:rsidRPr="003453BD" w:rsidRDefault="00C46B0E" w:rsidP="00C46B0E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Hémorragie digestive massive :</w:t>
      </w:r>
    </w:p>
    <w:p w14:paraId="28C0B4CF" w14:textId="77777777" w:rsidR="00C46B0E" w:rsidRDefault="00C46B0E" w:rsidP="00C46B0E">
      <w:pPr>
        <w:pStyle w:val="Paragraphedeliste"/>
        <w:numPr>
          <w:ilvl w:val="1"/>
          <w:numId w:val="1"/>
        </w:numPr>
      </w:pPr>
      <w:r>
        <w:t>Transfusion</w:t>
      </w:r>
    </w:p>
    <w:p w14:paraId="03E51FC0" w14:textId="77777777" w:rsidR="00C46B0E" w:rsidRPr="003453BD" w:rsidRDefault="00C46B0E" w:rsidP="00C46B0E">
      <w:pPr>
        <w:pStyle w:val="Paragraphedeliste"/>
        <w:numPr>
          <w:ilvl w:val="0"/>
          <w:numId w:val="1"/>
        </w:numPr>
        <w:rPr>
          <w:b/>
          <w:bCs/>
        </w:rPr>
      </w:pPr>
      <w:r w:rsidRPr="003453BD">
        <w:rPr>
          <w:b/>
          <w:bCs/>
        </w:rPr>
        <w:t>Abcès, occlusion, péritonite :</w:t>
      </w:r>
    </w:p>
    <w:p w14:paraId="07FFC539" w14:textId="77777777" w:rsidR="00C46B0E" w:rsidRDefault="00C46B0E" w:rsidP="00C46B0E">
      <w:pPr>
        <w:pStyle w:val="Paragraphedeliste"/>
        <w:numPr>
          <w:ilvl w:val="1"/>
          <w:numId w:val="1"/>
        </w:numPr>
      </w:pPr>
      <w:r>
        <w:t>Colostomie en 1</w:t>
      </w:r>
      <w:r w:rsidRPr="00C46B0E">
        <w:rPr>
          <w:vertAlign w:val="superscript"/>
        </w:rPr>
        <w:t>er</w:t>
      </w:r>
      <w:r>
        <w:t xml:space="preserve"> puis traitement selon le siège et le stade dans un 2</w:t>
      </w:r>
      <w:r w:rsidRPr="00C46B0E">
        <w:rPr>
          <w:vertAlign w:val="superscript"/>
        </w:rPr>
        <w:t>ème</w:t>
      </w:r>
      <w:r>
        <w:t xml:space="preserve"> temps </w:t>
      </w:r>
    </w:p>
    <w:p w14:paraId="7A3DBF38" w14:textId="77777777" w:rsidR="00C46B0E" w:rsidRDefault="00C46B0E" w:rsidP="00F16719">
      <w:pPr>
        <w:pStyle w:val="Titre3"/>
      </w:pPr>
      <w:r>
        <w:t>Stade terminal : soins palliatifs :</w:t>
      </w:r>
    </w:p>
    <w:p w14:paraId="2DDDCB4B" w14:textId="77777777" w:rsidR="00C46B0E" w:rsidRDefault="00C46B0E" w:rsidP="00C46B0E">
      <w:pPr>
        <w:pStyle w:val="Paragraphedeliste"/>
        <w:numPr>
          <w:ilvl w:val="0"/>
          <w:numId w:val="1"/>
        </w:numPr>
      </w:pPr>
      <w:r>
        <w:t xml:space="preserve">Antalgiques </w:t>
      </w:r>
    </w:p>
    <w:p w14:paraId="30CCD124" w14:textId="77777777" w:rsidR="00C46B0E" w:rsidRDefault="00C46B0E" w:rsidP="00C46B0E">
      <w:pPr>
        <w:pStyle w:val="Paragraphedeliste"/>
        <w:numPr>
          <w:ilvl w:val="0"/>
          <w:numId w:val="1"/>
        </w:numPr>
      </w:pPr>
      <w:r>
        <w:t>Renutrition</w:t>
      </w:r>
    </w:p>
    <w:p w14:paraId="3C802433" w14:textId="77777777" w:rsidR="00C46B0E" w:rsidRDefault="00C46B0E" w:rsidP="00C46B0E">
      <w:pPr>
        <w:pStyle w:val="Paragraphedeliste"/>
        <w:numPr>
          <w:ilvl w:val="0"/>
          <w:numId w:val="1"/>
        </w:numPr>
      </w:pPr>
      <w:r>
        <w:t xml:space="preserve">Réhydratation hydroélectrolytique </w:t>
      </w:r>
    </w:p>
    <w:p w14:paraId="1AF9955E" w14:textId="77777777" w:rsidR="00F16719" w:rsidRDefault="00F16719" w:rsidP="00C46B0E">
      <w:pPr>
        <w:pStyle w:val="Paragraphedeliste"/>
        <w:numPr>
          <w:ilvl w:val="0"/>
          <w:numId w:val="1"/>
        </w:numPr>
      </w:pPr>
      <w:r>
        <w:t xml:space="preserve">Prévention : complications  de décubitus et décompensations de tare </w:t>
      </w:r>
    </w:p>
    <w:p w14:paraId="73E3ECA5" w14:textId="77777777" w:rsidR="00F16719" w:rsidRDefault="00F16719" w:rsidP="00F16719">
      <w:pPr>
        <w:pStyle w:val="Titre2"/>
      </w:pPr>
      <w:r>
        <w:t>Résultats :</w:t>
      </w:r>
    </w:p>
    <w:p w14:paraId="09FA6A4F" w14:textId="77777777" w:rsidR="00F16719" w:rsidRDefault="00F16719" w:rsidP="00F16719">
      <w:pPr>
        <w:pStyle w:val="Titre3"/>
      </w:pPr>
      <w:r>
        <w:t>Mortalité :</w:t>
      </w:r>
    </w:p>
    <w:p w14:paraId="66CD0F9F" w14:textId="77777777" w:rsidR="00F16719" w:rsidRDefault="00F16719" w:rsidP="00F16719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 xml:space="preserve">Résection transanale : </w:t>
      </w:r>
      <w:r>
        <w:t xml:space="preserve">mortalité nulle </w:t>
      </w:r>
    </w:p>
    <w:p w14:paraId="63DD2612" w14:textId="77777777" w:rsidR="00F16719" w:rsidRDefault="00F16719" w:rsidP="00F16719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>Mortalité globale :</w:t>
      </w:r>
      <w:r>
        <w:t xml:space="preserve"> 5% </w:t>
      </w:r>
    </w:p>
    <w:p w14:paraId="360A5C2D" w14:textId="77777777" w:rsidR="00F16719" w:rsidRPr="00752A01" w:rsidRDefault="00F16719" w:rsidP="00F16719">
      <w:pPr>
        <w:pStyle w:val="Paragraphedeliste"/>
        <w:numPr>
          <w:ilvl w:val="0"/>
          <w:numId w:val="1"/>
        </w:numPr>
        <w:rPr>
          <w:b/>
          <w:bCs/>
        </w:rPr>
      </w:pPr>
      <w:r w:rsidRPr="00752A01">
        <w:rPr>
          <w:b/>
          <w:bCs/>
        </w:rPr>
        <w:t>Complications post-opératoires</w:t>
      </w:r>
    </w:p>
    <w:p w14:paraId="467F09CE" w14:textId="77777777" w:rsidR="00F16719" w:rsidRPr="00752A01" w:rsidRDefault="00F16719" w:rsidP="00F16719">
      <w:pPr>
        <w:pStyle w:val="Paragraphedeliste"/>
        <w:numPr>
          <w:ilvl w:val="0"/>
          <w:numId w:val="1"/>
        </w:numPr>
        <w:rPr>
          <w:b/>
          <w:bCs/>
        </w:rPr>
      </w:pPr>
      <w:r w:rsidRPr="00752A01">
        <w:rPr>
          <w:b/>
          <w:bCs/>
        </w:rPr>
        <w:t xml:space="preserve">Fistule anastomotique </w:t>
      </w:r>
    </w:p>
    <w:p w14:paraId="12A80D6A" w14:textId="77777777" w:rsidR="00F16719" w:rsidRPr="00752A01" w:rsidRDefault="00F16719" w:rsidP="00F16719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 xml:space="preserve">Incontinence anale : </w:t>
      </w:r>
      <w:r w:rsidRPr="00752A01">
        <w:t xml:space="preserve">10% </w:t>
      </w:r>
    </w:p>
    <w:p w14:paraId="54174C5C" w14:textId="77777777" w:rsidR="00F16719" w:rsidRDefault="00F16719" w:rsidP="00F16719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>Troubles génito-urinaires</w:t>
      </w:r>
      <w:r>
        <w:t xml:space="preserve"> (incontinence, rétention urinaire) </w:t>
      </w:r>
    </w:p>
    <w:p w14:paraId="1CD94FBF" w14:textId="77777777" w:rsidR="00F16719" w:rsidRDefault="00F16719" w:rsidP="00F16719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>Récidives</w:t>
      </w:r>
      <w:r>
        <w:t xml:space="preserve"> locales ou à distance (métastases) </w:t>
      </w:r>
    </w:p>
    <w:p w14:paraId="57D5228F" w14:textId="77777777" w:rsidR="00F16719" w:rsidRDefault="00F16719" w:rsidP="006C4C17">
      <w:pPr>
        <w:pStyle w:val="Titre2"/>
      </w:pPr>
      <w:r>
        <w:t>Surveillance à vie :</w:t>
      </w:r>
    </w:p>
    <w:p w14:paraId="269BAF6D" w14:textId="77777777" w:rsidR="00F16719" w:rsidRDefault="006C4C17" w:rsidP="006C4C17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 xml:space="preserve">Clinique : </w:t>
      </w:r>
      <w:r>
        <w:t xml:space="preserve">état général, ganglion, métastase, TR </w:t>
      </w:r>
    </w:p>
    <w:p w14:paraId="3DA5BC85" w14:textId="77777777" w:rsidR="006C4C17" w:rsidRDefault="006C4C17" w:rsidP="006C4C17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lastRenderedPageBreak/>
        <w:t>Dosage de l’ACE</w:t>
      </w:r>
      <w:r>
        <w:t xml:space="preserve"> à chaque consultation </w:t>
      </w:r>
    </w:p>
    <w:p w14:paraId="1A3DFE94" w14:textId="77777777" w:rsidR="006C4C17" w:rsidRDefault="00A90FE7" w:rsidP="006C4C17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>Echo-endoscopie</w:t>
      </w:r>
      <w:r>
        <w:t xml:space="preserve"> tous les 6 mois / 3 ans puis tous les ans + scanner </w:t>
      </w:r>
    </w:p>
    <w:p w14:paraId="575C3973" w14:textId="77777777" w:rsidR="00A90FE7" w:rsidRDefault="00A90FE7" w:rsidP="006C4C17">
      <w:pPr>
        <w:pStyle w:val="Paragraphedeliste"/>
        <w:numPr>
          <w:ilvl w:val="0"/>
          <w:numId w:val="1"/>
        </w:numPr>
      </w:pPr>
      <w:r w:rsidRPr="00752A01">
        <w:rPr>
          <w:b/>
          <w:bCs/>
        </w:rPr>
        <w:t>Rectocolonoscopie</w:t>
      </w:r>
      <w:r>
        <w:t xml:space="preserve"> à 6 mois, à 1an, 3 ans puis tous les 5 ans </w:t>
      </w:r>
    </w:p>
    <w:p w14:paraId="0814C7C6" w14:textId="77777777" w:rsidR="00A90FE7" w:rsidRDefault="00A90FE7" w:rsidP="00D81055">
      <w:pPr>
        <w:pStyle w:val="Titre2"/>
      </w:pPr>
      <w:r>
        <w:t>Pronostic :</w:t>
      </w:r>
    </w:p>
    <w:p w14:paraId="2040A5FD" w14:textId="77777777" w:rsidR="00A90FE7" w:rsidRDefault="00A90FE7" w:rsidP="00A90FE7">
      <w:pPr>
        <w:pStyle w:val="Paragraphedeliste"/>
        <w:numPr>
          <w:ilvl w:val="0"/>
          <w:numId w:val="1"/>
        </w:numPr>
      </w:pPr>
      <w:r>
        <w:t xml:space="preserve">Dépend du </w:t>
      </w:r>
      <w:r w:rsidRPr="006C4F23">
        <w:rPr>
          <w:b/>
          <w:bCs/>
        </w:rPr>
        <w:t>siège</w:t>
      </w:r>
      <w:r>
        <w:t xml:space="preserve">, du type </w:t>
      </w:r>
      <w:r w:rsidRPr="006C4F23">
        <w:rPr>
          <w:b/>
          <w:bCs/>
        </w:rPr>
        <w:t>histologique</w:t>
      </w:r>
      <w:r>
        <w:t xml:space="preserve">, du </w:t>
      </w:r>
      <w:r w:rsidRPr="006C4F23">
        <w:rPr>
          <w:b/>
          <w:bCs/>
        </w:rPr>
        <w:t>stade</w:t>
      </w:r>
      <w:r>
        <w:t xml:space="preserve">, de </w:t>
      </w:r>
      <w:r w:rsidRPr="006C4F23">
        <w:rPr>
          <w:b/>
          <w:bCs/>
        </w:rPr>
        <w:t>l’opérabilité</w:t>
      </w:r>
      <w:r w:rsidR="00665E0B">
        <w:t> :</w:t>
      </w:r>
    </w:p>
    <w:p w14:paraId="6B2C9115" w14:textId="77777777" w:rsidR="00665E0B" w:rsidRDefault="00665E0B" w:rsidP="00665E0B">
      <w:pPr>
        <w:pStyle w:val="Paragraphedeliste"/>
        <w:numPr>
          <w:ilvl w:val="1"/>
          <w:numId w:val="1"/>
        </w:numPr>
      </w:pPr>
      <w:r>
        <w:t>Survie glob</w:t>
      </w:r>
      <w:r w:rsidR="00F704B2">
        <w:t>ale à 5 ans : 50%</w:t>
      </w:r>
    </w:p>
    <w:p w14:paraId="27C6B8FC" w14:textId="77777777" w:rsidR="00F704B2" w:rsidRDefault="00F704B2" w:rsidP="00665E0B">
      <w:pPr>
        <w:pStyle w:val="Paragraphedeliste"/>
        <w:numPr>
          <w:ilvl w:val="1"/>
          <w:numId w:val="1"/>
        </w:numPr>
      </w:pPr>
      <w:r>
        <w:t xml:space="preserve">Stade I : 80% survivent après 5 ans </w:t>
      </w:r>
    </w:p>
    <w:p w14:paraId="0DB353D2" w14:textId="77777777" w:rsidR="00F704B2" w:rsidRDefault="00F704B2" w:rsidP="00665E0B">
      <w:pPr>
        <w:pStyle w:val="Paragraphedeliste"/>
        <w:numPr>
          <w:ilvl w:val="1"/>
          <w:numId w:val="1"/>
        </w:numPr>
      </w:pPr>
      <w:r>
        <w:t>Stade II-III : 40-60%</w:t>
      </w:r>
    </w:p>
    <w:p w14:paraId="33A36293" w14:textId="77777777" w:rsidR="00F704B2" w:rsidRDefault="00F704B2" w:rsidP="00665E0B">
      <w:pPr>
        <w:pStyle w:val="Paragraphedeliste"/>
        <w:numPr>
          <w:ilvl w:val="1"/>
          <w:numId w:val="1"/>
        </w:numPr>
      </w:pPr>
      <w:r>
        <w:t>Siège à proximité du canal : mauvais pronostic</w:t>
      </w:r>
    </w:p>
    <w:p w14:paraId="1E097F97" w14:textId="77777777" w:rsidR="00A36A97" w:rsidRDefault="00A36A97" w:rsidP="00441590">
      <w:pPr>
        <w:pStyle w:val="Titre2"/>
      </w:pPr>
      <w:r>
        <w:t>Dépistage et traitement préventif :</w:t>
      </w:r>
    </w:p>
    <w:p w14:paraId="6D7083B1" w14:textId="77777777" w:rsidR="00A36A97" w:rsidRPr="006C4F23" w:rsidRDefault="00A36A97" w:rsidP="00A36A97">
      <w:pPr>
        <w:pStyle w:val="Paragraphedeliste"/>
        <w:numPr>
          <w:ilvl w:val="0"/>
          <w:numId w:val="1"/>
        </w:numPr>
        <w:rPr>
          <w:b/>
          <w:bCs/>
        </w:rPr>
      </w:pPr>
      <w:r w:rsidRPr="006C4F23">
        <w:rPr>
          <w:b/>
          <w:bCs/>
        </w:rPr>
        <w:t>Age entre 50-75 ans :</w:t>
      </w:r>
    </w:p>
    <w:p w14:paraId="10791437" w14:textId="77777777" w:rsidR="00BA4B2B" w:rsidRDefault="00BA4B2B" w:rsidP="00BA4B2B">
      <w:pPr>
        <w:pStyle w:val="Paragraphedeliste"/>
        <w:numPr>
          <w:ilvl w:val="1"/>
          <w:numId w:val="1"/>
        </w:numPr>
      </w:pPr>
      <w:r>
        <w:t>H</w:t>
      </w:r>
      <w:r w:rsidR="00A36A97">
        <w:t>émoccult</w:t>
      </w:r>
      <w:r>
        <w:t xml:space="preserve"> tous les 2 ans</w:t>
      </w:r>
    </w:p>
    <w:p w14:paraId="10093FA6" w14:textId="77777777" w:rsidR="00BA4B2B" w:rsidRPr="006C4F23" w:rsidRDefault="00BA4B2B" w:rsidP="00BA4B2B">
      <w:pPr>
        <w:pStyle w:val="Paragraphedeliste"/>
        <w:numPr>
          <w:ilvl w:val="0"/>
          <w:numId w:val="1"/>
        </w:numPr>
        <w:rPr>
          <w:b/>
          <w:bCs/>
        </w:rPr>
      </w:pPr>
      <w:r w:rsidRPr="006C4F23">
        <w:rPr>
          <w:b/>
          <w:bCs/>
        </w:rPr>
        <w:t>Risque moyen : coloscopie à partir e l’âge de 45 ans ou adénome</w:t>
      </w:r>
      <w:r w:rsidR="006C4F23">
        <w:rPr>
          <w:b/>
          <w:bCs/>
        </w:rPr>
        <w:t> :</w:t>
      </w:r>
    </w:p>
    <w:p w14:paraId="4DDB8996" w14:textId="77777777" w:rsidR="00BA4B2B" w:rsidRDefault="00BA4B2B" w:rsidP="00BA4B2B">
      <w:pPr>
        <w:pStyle w:val="Paragraphedeliste"/>
        <w:numPr>
          <w:ilvl w:val="1"/>
          <w:numId w:val="1"/>
        </w:numPr>
      </w:pPr>
      <w:r>
        <w:t xml:space="preserve">Antécédents familiaux de cancer ou adénome </w:t>
      </w:r>
    </w:p>
    <w:p w14:paraId="7A3A27DD" w14:textId="77777777" w:rsidR="002A0331" w:rsidRDefault="002A0331" w:rsidP="002A0331">
      <w:pPr>
        <w:pStyle w:val="Paragraphedeliste"/>
        <w:numPr>
          <w:ilvl w:val="2"/>
          <w:numId w:val="1"/>
        </w:numPr>
      </w:pPr>
      <w:r>
        <w:t xml:space="preserve">Tous les 5 ans </w:t>
      </w:r>
    </w:p>
    <w:p w14:paraId="24184A77" w14:textId="77777777" w:rsidR="002A0331" w:rsidRDefault="002A0331" w:rsidP="002A0331">
      <w:pPr>
        <w:pStyle w:val="Paragraphedeliste"/>
        <w:numPr>
          <w:ilvl w:val="1"/>
          <w:numId w:val="1"/>
        </w:numPr>
      </w:pPr>
      <w:r>
        <w:t xml:space="preserve">Antécédents familiaux de cancer colorectal ou adénome </w:t>
      </w:r>
    </w:p>
    <w:p w14:paraId="52ED7066" w14:textId="77777777" w:rsidR="002A0331" w:rsidRDefault="002A0331" w:rsidP="002A0331">
      <w:pPr>
        <w:pStyle w:val="Paragraphedeliste"/>
        <w:numPr>
          <w:ilvl w:val="2"/>
          <w:numId w:val="1"/>
        </w:numPr>
      </w:pPr>
      <w:r>
        <w:t xml:space="preserve">A 3 ans puis tous les 5 ans </w:t>
      </w:r>
    </w:p>
    <w:p w14:paraId="79FDE998" w14:textId="77777777" w:rsidR="002A0331" w:rsidRDefault="002A0331" w:rsidP="002A0331">
      <w:pPr>
        <w:pStyle w:val="Paragraphedeliste"/>
        <w:numPr>
          <w:ilvl w:val="1"/>
          <w:numId w:val="1"/>
        </w:numPr>
      </w:pPr>
      <w:r>
        <w:t>Après 15 ans d’une pancolite inflammatoire :</w:t>
      </w:r>
    </w:p>
    <w:p w14:paraId="1CF765AE" w14:textId="77777777" w:rsidR="002A0331" w:rsidRDefault="002A0331" w:rsidP="002A0331">
      <w:pPr>
        <w:pStyle w:val="Paragraphedeliste"/>
        <w:numPr>
          <w:ilvl w:val="2"/>
          <w:numId w:val="1"/>
        </w:numPr>
      </w:pPr>
      <w:r>
        <w:t xml:space="preserve">Tous les 2 ans </w:t>
      </w:r>
    </w:p>
    <w:p w14:paraId="5A04889F" w14:textId="77777777" w:rsidR="00D369CB" w:rsidRPr="006C4F23" w:rsidRDefault="00D369CB" w:rsidP="00D369CB">
      <w:pPr>
        <w:pStyle w:val="Paragraphedeliste"/>
        <w:numPr>
          <w:ilvl w:val="0"/>
          <w:numId w:val="1"/>
        </w:numPr>
        <w:rPr>
          <w:b/>
          <w:bCs/>
        </w:rPr>
      </w:pPr>
      <w:r w:rsidRPr="006C4F23">
        <w:rPr>
          <w:b/>
          <w:bCs/>
        </w:rPr>
        <w:t>Risque élevée : HNPCC ou syndrome de Lynch :</w:t>
      </w:r>
    </w:p>
    <w:p w14:paraId="7AFA0F61" w14:textId="77777777" w:rsidR="00D369CB" w:rsidRDefault="00D369CB" w:rsidP="00D369CB">
      <w:pPr>
        <w:pStyle w:val="Paragraphedeliste"/>
        <w:numPr>
          <w:ilvl w:val="1"/>
          <w:numId w:val="1"/>
        </w:numPr>
      </w:pPr>
      <w:r>
        <w:t xml:space="preserve">Coloscopie  à partir de l’âge de 25 ans et  tous les 2 ans </w:t>
      </w:r>
    </w:p>
    <w:p w14:paraId="662CF159" w14:textId="77777777" w:rsidR="00D369CB" w:rsidRDefault="00D369CB" w:rsidP="00D369CB">
      <w:pPr>
        <w:pStyle w:val="Paragraphedeliste"/>
        <w:numPr>
          <w:ilvl w:val="1"/>
          <w:numId w:val="1"/>
        </w:numPr>
      </w:pPr>
      <w:r>
        <w:t xml:space="preserve">Colectomie totale </w:t>
      </w:r>
    </w:p>
    <w:p w14:paraId="6533DFF0" w14:textId="77777777" w:rsidR="00D369CB" w:rsidRPr="006C4F23" w:rsidRDefault="00D369CB" w:rsidP="00D369CB">
      <w:pPr>
        <w:pStyle w:val="Paragraphedeliste"/>
        <w:numPr>
          <w:ilvl w:val="0"/>
          <w:numId w:val="1"/>
        </w:numPr>
        <w:rPr>
          <w:b/>
          <w:bCs/>
        </w:rPr>
      </w:pPr>
      <w:r w:rsidRPr="006C4F23">
        <w:rPr>
          <w:b/>
          <w:bCs/>
        </w:rPr>
        <w:t>Risque très élevée : polypose adénomateuse familiale (PAF)</w:t>
      </w:r>
      <w:r w:rsidR="006C4F23">
        <w:rPr>
          <w:b/>
          <w:bCs/>
        </w:rPr>
        <w:t> :</w:t>
      </w:r>
    </w:p>
    <w:p w14:paraId="1222D6A7" w14:textId="77777777" w:rsidR="00D369CB" w:rsidRDefault="00D369CB" w:rsidP="00D369CB">
      <w:pPr>
        <w:pStyle w:val="Paragraphedeliste"/>
        <w:numPr>
          <w:ilvl w:val="1"/>
          <w:numId w:val="1"/>
        </w:numPr>
      </w:pPr>
      <w:r>
        <w:t>Coloscopie à partir de la puberté et tous les ans</w:t>
      </w:r>
    </w:p>
    <w:p w14:paraId="5D917DB0" w14:textId="77777777" w:rsidR="00D369CB" w:rsidRDefault="00D369CB" w:rsidP="00D369CB">
      <w:pPr>
        <w:pStyle w:val="Paragraphedeliste"/>
        <w:numPr>
          <w:ilvl w:val="1"/>
          <w:numId w:val="1"/>
        </w:numPr>
      </w:pPr>
      <w:r>
        <w:t xml:space="preserve">Coloprotectomie totale </w:t>
      </w:r>
    </w:p>
    <w:p w14:paraId="318FAB8B" w14:textId="77777777" w:rsidR="00D369CB" w:rsidRDefault="00D369CB" w:rsidP="00441590">
      <w:pPr>
        <w:pStyle w:val="Titre1"/>
      </w:pPr>
      <w:r>
        <w:t xml:space="preserve">Conclusion : </w:t>
      </w:r>
    </w:p>
    <w:p w14:paraId="6FB4CED5" w14:textId="77777777" w:rsidR="00D369CB" w:rsidRDefault="00D369CB" w:rsidP="00D369CB">
      <w:pPr>
        <w:pStyle w:val="Paragraphedeliste"/>
        <w:numPr>
          <w:ilvl w:val="0"/>
          <w:numId w:val="1"/>
        </w:numPr>
      </w:pPr>
      <w:r>
        <w:t xml:space="preserve">Adénocarcinome Lieberkhünien </w:t>
      </w:r>
    </w:p>
    <w:p w14:paraId="066FAB55" w14:textId="77777777" w:rsidR="00441590" w:rsidRDefault="00441590" w:rsidP="00D369CB">
      <w:pPr>
        <w:pStyle w:val="Paragraphedeliste"/>
        <w:numPr>
          <w:ilvl w:val="0"/>
          <w:numId w:val="1"/>
        </w:numPr>
      </w:pPr>
      <w:r>
        <w:t xml:space="preserve">Rectoscopie + biopsie + histologie </w:t>
      </w:r>
    </w:p>
    <w:p w14:paraId="050C895D" w14:textId="77777777" w:rsidR="00441590" w:rsidRDefault="00441590" w:rsidP="00D369CB">
      <w:pPr>
        <w:pStyle w:val="Paragraphedeliste"/>
        <w:numPr>
          <w:ilvl w:val="0"/>
          <w:numId w:val="1"/>
        </w:numPr>
      </w:pPr>
      <w:r>
        <w:t xml:space="preserve">Classification TNM </w:t>
      </w:r>
    </w:p>
    <w:p w14:paraId="4CFE7213" w14:textId="77777777" w:rsidR="00441590" w:rsidRDefault="00441590" w:rsidP="00D369CB">
      <w:pPr>
        <w:pStyle w:val="Paragraphedeliste"/>
        <w:numPr>
          <w:ilvl w:val="0"/>
          <w:numId w:val="1"/>
        </w:numPr>
      </w:pPr>
      <w:r>
        <w:t xml:space="preserve">RCP </w:t>
      </w:r>
    </w:p>
    <w:p w14:paraId="586B3312" w14:textId="77777777" w:rsidR="007013E3" w:rsidRPr="007013E3" w:rsidRDefault="00441590" w:rsidP="007013E3">
      <w:pPr>
        <w:pStyle w:val="Paragraphedeliste"/>
        <w:numPr>
          <w:ilvl w:val="0"/>
          <w:numId w:val="1"/>
        </w:numPr>
      </w:pPr>
      <w:r>
        <w:t xml:space="preserve">Dépistage et traitement préventif </w:t>
      </w:r>
    </w:p>
    <w:sectPr w:rsidR="007013E3" w:rsidRPr="007013E3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E3E2" w14:textId="77777777" w:rsidR="00FA66DF" w:rsidRDefault="00FA66DF" w:rsidP="00AF4FC6">
      <w:pPr>
        <w:spacing w:before="0" w:after="0" w:line="240" w:lineRule="auto"/>
      </w:pPr>
      <w:r>
        <w:separator/>
      </w:r>
    </w:p>
  </w:endnote>
  <w:endnote w:type="continuationSeparator" w:id="0">
    <w:p w14:paraId="544B9BF7" w14:textId="77777777" w:rsidR="00FA66DF" w:rsidRDefault="00FA66DF" w:rsidP="00AF4FC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airwater Script">
    <w:altName w:val="Calibri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2045907493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5C4084EE" w14:textId="77777777" w:rsidR="009313B9" w:rsidRDefault="009313B9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-1061325941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32387501" w14:textId="77777777" w:rsidR="00AF4FC6" w:rsidRDefault="00AF4FC6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14:paraId="3AED7956" w14:textId="77777777" w:rsidR="00AF4FC6" w:rsidRDefault="00AF4FC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613710252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14:paraId="219CF42F" w14:textId="77777777" w:rsidR="009313B9" w:rsidRDefault="009313B9" w:rsidP="00F1455C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1D507C54" w14:textId="77777777" w:rsidR="00AF4FC6" w:rsidRDefault="00AF4FC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F2B0EB" w14:textId="77777777" w:rsidR="00FA66DF" w:rsidRDefault="00FA66DF" w:rsidP="00AF4FC6">
      <w:pPr>
        <w:spacing w:before="0" w:after="0" w:line="240" w:lineRule="auto"/>
      </w:pPr>
      <w:r>
        <w:separator/>
      </w:r>
    </w:p>
  </w:footnote>
  <w:footnote w:type="continuationSeparator" w:id="0">
    <w:p w14:paraId="2BACE4DE" w14:textId="77777777" w:rsidR="00FA66DF" w:rsidRDefault="00FA66DF" w:rsidP="00AF4FC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B7CE2" w14:textId="77777777" w:rsidR="00AF4FC6" w:rsidRDefault="00AF4FC6">
    <w:pPr>
      <w:pStyle w:val="En-tte"/>
    </w:pP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56DC3"/>
    <w:multiLevelType w:val="hybridMultilevel"/>
    <w:tmpl w:val="F0AC7588"/>
    <w:lvl w:ilvl="0" w:tplc="FFFFFFFF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FC6"/>
    <w:rsid w:val="00044D7B"/>
    <w:rsid w:val="000E5622"/>
    <w:rsid w:val="000F61A3"/>
    <w:rsid w:val="00117CF6"/>
    <w:rsid w:val="001A30F5"/>
    <w:rsid w:val="001C5F52"/>
    <w:rsid w:val="001D3B66"/>
    <w:rsid w:val="001E0E88"/>
    <w:rsid w:val="0021276E"/>
    <w:rsid w:val="002227D3"/>
    <w:rsid w:val="002A0331"/>
    <w:rsid w:val="002B2A6A"/>
    <w:rsid w:val="002E7408"/>
    <w:rsid w:val="003453BD"/>
    <w:rsid w:val="00360CD8"/>
    <w:rsid w:val="004129B5"/>
    <w:rsid w:val="00434D8B"/>
    <w:rsid w:val="00441590"/>
    <w:rsid w:val="004C3073"/>
    <w:rsid w:val="00535D07"/>
    <w:rsid w:val="005925DA"/>
    <w:rsid w:val="005F5B1B"/>
    <w:rsid w:val="00620B83"/>
    <w:rsid w:val="00650FA6"/>
    <w:rsid w:val="00665E0B"/>
    <w:rsid w:val="006C4C17"/>
    <w:rsid w:val="006C4F23"/>
    <w:rsid w:val="006D2470"/>
    <w:rsid w:val="006F28CC"/>
    <w:rsid w:val="007013E3"/>
    <w:rsid w:val="00752A01"/>
    <w:rsid w:val="00777501"/>
    <w:rsid w:val="007A257D"/>
    <w:rsid w:val="007C6B76"/>
    <w:rsid w:val="007D67B5"/>
    <w:rsid w:val="00911179"/>
    <w:rsid w:val="00921596"/>
    <w:rsid w:val="009313B9"/>
    <w:rsid w:val="009460A4"/>
    <w:rsid w:val="00985551"/>
    <w:rsid w:val="009E48A4"/>
    <w:rsid w:val="009F0590"/>
    <w:rsid w:val="00A15F22"/>
    <w:rsid w:val="00A36A97"/>
    <w:rsid w:val="00A40BA6"/>
    <w:rsid w:val="00A90FE7"/>
    <w:rsid w:val="00AF0619"/>
    <w:rsid w:val="00AF4FC6"/>
    <w:rsid w:val="00B13E08"/>
    <w:rsid w:val="00B17A22"/>
    <w:rsid w:val="00B7070B"/>
    <w:rsid w:val="00B823BA"/>
    <w:rsid w:val="00BA4B2B"/>
    <w:rsid w:val="00BC0F3A"/>
    <w:rsid w:val="00C026C0"/>
    <w:rsid w:val="00C10305"/>
    <w:rsid w:val="00C46B0E"/>
    <w:rsid w:val="00C534DF"/>
    <w:rsid w:val="00C9672A"/>
    <w:rsid w:val="00CD50DB"/>
    <w:rsid w:val="00D27488"/>
    <w:rsid w:val="00D369CB"/>
    <w:rsid w:val="00D75191"/>
    <w:rsid w:val="00D76367"/>
    <w:rsid w:val="00D81055"/>
    <w:rsid w:val="00DA01CD"/>
    <w:rsid w:val="00DF7BD8"/>
    <w:rsid w:val="00E164C7"/>
    <w:rsid w:val="00E872DB"/>
    <w:rsid w:val="00EA6F57"/>
    <w:rsid w:val="00EB5F6D"/>
    <w:rsid w:val="00EC74EA"/>
    <w:rsid w:val="00ED006D"/>
    <w:rsid w:val="00EE0D32"/>
    <w:rsid w:val="00F16719"/>
    <w:rsid w:val="00F245A8"/>
    <w:rsid w:val="00F704B2"/>
    <w:rsid w:val="00FA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CE5BF"/>
  <w15:chartTrackingRefBased/>
  <w15:docId w15:val="{C1309C63-AB07-1440-BC95-BCD595AA1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AF4FC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F4FC6"/>
  </w:style>
  <w:style w:type="paragraph" w:styleId="Pieddepage">
    <w:name w:val="footer"/>
    <w:basedOn w:val="Normal"/>
    <w:link w:val="PieddepageCar"/>
    <w:uiPriority w:val="99"/>
    <w:unhideWhenUsed/>
    <w:rsid w:val="00AF4FC6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F4FC6"/>
  </w:style>
  <w:style w:type="character" w:styleId="Numrodepage">
    <w:name w:val="page number"/>
    <w:basedOn w:val="Policepardfaut"/>
    <w:uiPriority w:val="99"/>
    <w:semiHidden/>
    <w:unhideWhenUsed/>
    <w:rsid w:val="00AF4FC6"/>
  </w:style>
  <w:style w:type="paragraph" w:styleId="Paragraphedeliste">
    <w:name w:val="List Paragraph"/>
    <w:basedOn w:val="Normal"/>
    <w:uiPriority w:val="34"/>
    <w:qFormat/>
    <w:rsid w:val="00D763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ICO\Documents\Template%20gastrologie%20.dotx" TargetMode="External"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gastrologie .dotx</Template>
  <TotalTime>71</TotalTime>
  <Pages>6</Pages>
  <Words>1241</Words>
  <Characters>7079</Characters>
  <Application>Microsoft Office Word</Application>
  <DocSecurity>0</DocSecurity>
  <Lines>58</Lines>
  <Paragraphs>16</Paragraphs>
  <ScaleCrop>false</ScaleCrop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ZICO</cp:lastModifiedBy>
  <cp:revision>66</cp:revision>
  <dcterms:created xsi:type="dcterms:W3CDTF">2025-02-07T18:05:00Z</dcterms:created>
  <dcterms:modified xsi:type="dcterms:W3CDTF">2026-09-12T16:12:00Z</dcterms:modified>
</cp:coreProperties>
</file>